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85"/>
        <w:gridCol w:w="2970"/>
        <w:gridCol w:w="2430"/>
        <w:gridCol w:w="1890"/>
      </w:tblGrid>
      <w:tr w:rsidR="005616AE" w:rsidRPr="000A59EB" w14:paraId="3D0A1DA0" w14:textId="77777777" w:rsidTr="00410C7A">
        <w:trPr>
          <w:trHeight w:hRule="exact" w:val="288"/>
        </w:trPr>
        <w:tc>
          <w:tcPr>
            <w:tcW w:w="10075" w:type="dxa"/>
            <w:gridSpan w:val="4"/>
            <w:shd w:val="clear" w:color="auto" w:fill="FBD4B4" w:themeFill="accent6" w:themeFillTint="66"/>
            <w:vAlign w:val="center"/>
          </w:tcPr>
          <w:p w14:paraId="3C5C53DD" w14:textId="71130B5E" w:rsidR="005616AE" w:rsidRPr="00410C7A" w:rsidRDefault="00B65EB7" w:rsidP="00410C7A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410C7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CASE INFORMATION</w:t>
            </w:r>
          </w:p>
        </w:tc>
      </w:tr>
      <w:tr w:rsidR="005616AE" w:rsidRPr="000A59EB" w14:paraId="6E590B80" w14:textId="77777777" w:rsidTr="00410C7A">
        <w:trPr>
          <w:trHeight w:val="288"/>
        </w:trPr>
        <w:tc>
          <w:tcPr>
            <w:tcW w:w="2785" w:type="dxa"/>
            <w:shd w:val="clear" w:color="auto" w:fill="FBD4B4" w:themeFill="accent6" w:themeFillTint="66"/>
            <w:vAlign w:val="center"/>
          </w:tcPr>
          <w:p w14:paraId="481F62E2" w14:textId="18118C68" w:rsidR="005616AE" w:rsidRPr="00C653F1" w:rsidRDefault="00BB3C15" w:rsidP="00BB3C1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Device</w:t>
            </w:r>
            <w:r w:rsidR="005616AE">
              <w:rPr>
                <w:rFonts w:asciiTheme="minorHAnsi" w:hAnsiTheme="minorHAnsi" w:cstheme="minorHAnsi"/>
                <w:sz w:val="22"/>
                <w:szCs w:val="22"/>
              </w:rPr>
              <w:t xml:space="preserve"> Name/Description</w:t>
            </w:r>
            <w:r w:rsidR="005616AE" w:rsidRPr="00C653F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sdt>
          <w:sdtPr>
            <w:rPr>
              <w:rFonts w:asciiTheme="minorHAnsi" w:hAnsiTheme="minorHAnsi" w:cstheme="minorHAnsi"/>
              <w:bCs/>
              <w:sz w:val="22"/>
              <w:szCs w:val="22"/>
            </w:rPr>
            <w:alias w:val="Device Name/Description"/>
            <w:tag w:val="Device Name/Description"/>
            <w:id w:val="2011556150"/>
            <w:placeholder>
              <w:docPart w:val="DefaultPlaceholder_-1854013440"/>
            </w:placeholder>
            <w:text/>
          </w:sdtPr>
          <w:sdtContent>
            <w:tc>
              <w:tcPr>
                <w:tcW w:w="2970" w:type="dxa"/>
                <w:vAlign w:val="center"/>
              </w:tcPr>
              <w:p w14:paraId="7721572F" w14:textId="71AF5D95" w:rsidR="005616AE" w:rsidRPr="0011677A" w:rsidRDefault="002532C7" w:rsidP="00BB3C15">
                <w:pPr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</w:pPr>
                <w:r w:rsidRPr="002532C7"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  <w:t>Device Name/Description</w:t>
                </w:r>
              </w:p>
            </w:tc>
          </w:sdtContent>
        </w:sdt>
        <w:tc>
          <w:tcPr>
            <w:tcW w:w="2430" w:type="dxa"/>
            <w:shd w:val="clear" w:color="auto" w:fill="FBD4B4" w:themeFill="accent6" w:themeFillTint="66"/>
            <w:vAlign w:val="center"/>
          </w:tcPr>
          <w:p w14:paraId="551A932B" w14:textId="792D3831" w:rsidR="005616AE" w:rsidRPr="00B65EB7" w:rsidRDefault="00B65EB7" w:rsidP="00BB3C15">
            <w:pPr>
              <w:jc w:val="right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 xml:space="preserve">OPM </w:t>
            </w:r>
            <w:r w:rsidR="005616AE" w:rsidRPr="00B65EB7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Case #</w:t>
            </w:r>
          </w:p>
        </w:tc>
        <w:sdt>
          <w:sdtPr>
            <w:rPr>
              <w:rFonts w:asciiTheme="minorHAnsi" w:hAnsiTheme="minorHAnsi" w:cstheme="minorHAnsi"/>
              <w:bCs/>
              <w:color w:val="auto"/>
              <w:sz w:val="22"/>
              <w:szCs w:val="22"/>
            </w:rPr>
            <w:alias w:val="OPM Case #"/>
            <w:tag w:val="OPM Case #"/>
            <w:id w:val="-1906438279"/>
            <w:placeholder>
              <w:docPart w:val="DefaultPlaceholder_-1854013440"/>
            </w:placeholder>
            <w:text/>
          </w:sdtPr>
          <w:sdtContent>
            <w:tc>
              <w:tcPr>
                <w:tcW w:w="1890" w:type="dxa"/>
                <w:vAlign w:val="center"/>
              </w:tcPr>
              <w:p w14:paraId="778CC471" w14:textId="2A7AC836" w:rsidR="005616AE" w:rsidRPr="0011677A" w:rsidRDefault="00853733" w:rsidP="00BB3C15">
                <w:pPr>
                  <w:rPr>
                    <w:rFonts w:asciiTheme="minorHAnsi" w:hAnsiTheme="minorHAnsi" w:cstheme="minorHAnsi"/>
                    <w:bCs/>
                    <w:color w:val="auto"/>
                    <w:sz w:val="22"/>
                    <w:szCs w:val="22"/>
                  </w:rPr>
                </w:pPr>
                <w:r w:rsidRPr="00853733">
                  <w:rPr>
                    <w:rFonts w:asciiTheme="minorHAnsi" w:hAnsiTheme="minorHAnsi" w:cstheme="minorHAnsi"/>
                    <w:bCs/>
                    <w:color w:val="auto"/>
                    <w:sz w:val="22"/>
                    <w:szCs w:val="22"/>
                  </w:rPr>
                  <w:t>OPM Case #</w:t>
                </w:r>
              </w:p>
            </w:tc>
          </w:sdtContent>
        </w:sdt>
      </w:tr>
      <w:tr w:rsidR="00BE2FEF" w:rsidRPr="000A59EB" w14:paraId="7ECEBAE0" w14:textId="77777777" w:rsidTr="00410C7A">
        <w:trPr>
          <w:trHeight w:val="288"/>
        </w:trPr>
        <w:tc>
          <w:tcPr>
            <w:tcW w:w="2785" w:type="dxa"/>
            <w:shd w:val="clear" w:color="auto" w:fill="FBD4B4" w:themeFill="accent6" w:themeFillTint="66"/>
            <w:vAlign w:val="center"/>
          </w:tcPr>
          <w:p w14:paraId="69945DA1" w14:textId="3702B2C9" w:rsidR="00BE2FEF" w:rsidRDefault="00BE2FEF" w:rsidP="00BE2FE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Patient ID:</w:t>
            </w:r>
          </w:p>
        </w:tc>
        <w:sdt>
          <w:sdtPr>
            <w:rPr>
              <w:rFonts w:asciiTheme="minorHAnsi" w:hAnsiTheme="minorHAnsi" w:cstheme="minorHAnsi"/>
              <w:bCs/>
              <w:sz w:val="22"/>
              <w:szCs w:val="22"/>
            </w:rPr>
            <w:alias w:val="Patient"/>
            <w:tag w:val="Patient"/>
            <w:id w:val="-1573113311"/>
            <w:placeholder>
              <w:docPart w:val="DefaultPlaceholder_-1854013440"/>
            </w:placeholder>
            <w:text/>
          </w:sdtPr>
          <w:sdtContent>
            <w:tc>
              <w:tcPr>
                <w:tcW w:w="2970" w:type="dxa"/>
                <w:vAlign w:val="center"/>
              </w:tcPr>
              <w:p w14:paraId="7BD8D48F" w14:textId="2E1643E5" w:rsidR="00BE2FEF" w:rsidRPr="0011677A" w:rsidRDefault="002532C7" w:rsidP="00BE2FEF">
                <w:pPr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</w:pPr>
                <w:r w:rsidRPr="002532C7"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  <w:t>Patient</w:t>
                </w:r>
              </w:p>
            </w:tc>
          </w:sdtContent>
        </w:sdt>
        <w:tc>
          <w:tcPr>
            <w:tcW w:w="2430" w:type="dxa"/>
            <w:shd w:val="clear" w:color="auto" w:fill="FBD4B4" w:themeFill="accent6" w:themeFillTint="66"/>
            <w:vAlign w:val="center"/>
          </w:tcPr>
          <w:p w14:paraId="485F6171" w14:textId="444F8196" w:rsidR="00BE2FEF" w:rsidRDefault="00BE2FEF" w:rsidP="00BE2FEF">
            <w:pPr>
              <w:jc w:val="right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Physician:</w:t>
            </w:r>
          </w:p>
        </w:tc>
        <w:sdt>
          <w:sdtPr>
            <w:rPr>
              <w:rFonts w:asciiTheme="minorHAnsi" w:hAnsiTheme="minorHAnsi" w:cstheme="minorHAnsi"/>
              <w:bCs/>
              <w:sz w:val="22"/>
              <w:szCs w:val="22"/>
            </w:rPr>
            <w:alias w:val="Physician"/>
            <w:tag w:val="Physician"/>
            <w:id w:val="-111672453"/>
            <w:placeholder>
              <w:docPart w:val="DefaultPlaceholder_-1854013440"/>
            </w:placeholder>
            <w:text/>
          </w:sdtPr>
          <w:sdtContent>
            <w:tc>
              <w:tcPr>
                <w:tcW w:w="1890" w:type="dxa"/>
                <w:vAlign w:val="center"/>
              </w:tcPr>
              <w:p w14:paraId="0E2A10AF" w14:textId="6CE77C79" w:rsidR="00BE2FEF" w:rsidRPr="0011677A" w:rsidRDefault="00853733" w:rsidP="00BE2FEF">
                <w:pPr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</w:pPr>
                <w:r w:rsidRPr="00853733"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  <w:t>Physician</w:t>
                </w:r>
              </w:p>
            </w:tc>
          </w:sdtContent>
        </w:sdt>
      </w:tr>
      <w:tr w:rsidR="00BE2FEF" w:rsidRPr="000A59EB" w14:paraId="5CE079C8" w14:textId="77777777" w:rsidTr="00410C7A">
        <w:trPr>
          <w:trHeight w:val="288"/>
        </w:trPr>
        <w:tc>
          <w:tcPr>
            <w:tcW w:w="2785" w:type="dxa"/>
            <w:shd w:val="clear" w:color="auto" w:fill="FBD4B4" w:themeFill="accent6" w:themeFillTint="66"/>
            <w:vAlign w:val="center"/>
          </w:tcPr>
          <w:p w14:paraId="691B0F6E" w14:textId="5EBECC86" w:rsidR="00BE2FEF" w:rsidRPr="00C653F1" w:rsidRDefault="00BE2FEF" w:rsidP="00BE2FE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Hospital:</w:t>
            </w:r>
          </w:p>
        </w:tc>
        <w:sdt>
          <w:sdtPr>
            <w:rPr>
              <w:rFonts w:asciiTheme="minorHAnsi" w:hAnsiTheme="minorHAnsi" w:cstheme="minorHAnsi"/>
              <w:bCs/>
              <w:sz w:val="22"/>
              <w:szCs w:val="22"/>
            </w:rPr>
            <w:alias w:val="Hospital"/>
            <w:tag w:val="Hospital"/>
            <w:id w:val="-306011563"/>
            <w:placeholder>
              <w:docPart w:val="DefaultPlaceholder_-1854013440"/>
            </w:placeholder>
            <w:text/>
          </w:sdtPr>
          <w:sdtContent>
            <w:tc>
              <w:tcPr>
                <w:tcW w:w="2970" w:type="dxa"/>
                <w:vAlign w:val="center"/>
              </w:tcPr>
              <w:p w14:paraId="4E2BD862" w14:textId="1867BA70" w:rsidR="00BE2FEF" w:rsidRPr="0011677A" w:rsidRDefault="00853733" w:rsidP="00BE2FEF">
                <w:pPr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</w:pPr>
                <w:r w:rsidRPr="00853733"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  <w:t>Hospital</w:t>
                </w:r>
              </w:p>
            </w:tc>
          </w:sdtContent>
        </w:sdt>
        <w:tc>
          <w:tcPr>
            <w:tcW w:w="2430" w:type="dxa"/>
            <w:shd w:val="clear" w:color="auto" w:fill="FBD4B4" w:themeFill="accent6" w:themeFillTint="66"/>
            <w:vAlign w:val="center"/>
          </w:tcPr>
          <w:p w14:paraId="03191740" w14:textId="2BE90EDA" w:rsidR="00BE2FEF" w:rsidRPr="00C653F1" w:rsidRDefault="000D78A9" w:rsidP="00BE2FEF">
            <w:pPr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Planned </w:t>
            </w:r>
            <w:r w:rsidR="00BE2FEF">
              <w:rPr>
                <w:rFonts w:asciiTheme="minorHAnsi" w:hAnsiTheme="minorHAnsi" w:cstheme="minorHAnsi"/>
                <w:sz w:val="22"/>
                <w:szCs w:val="22"/>
              </w:rPr>
              <w:t>Surgery Date:</w:t>
            </w:r>
          </w:p>
        </w:tc>
        <w:sdt>
          <w:sdtPr>
            <w:rPr>
              <w:rFonts w:asciiTheme="minorHAnsi" w:hAnsiTheme="minorHAnsi" w:cstheme="minorHAnsi"/>
              <w:bCs/>
              <w:sz w:val="22"/>
              <w:szCs w:val="22"/>
            </w:rPr>
            <w:alias w:val="Surgery Date"/>
            <w:tag w:val="Surgery Date"/>
            <w:id w:val="-1188987088"/>
            <w:placeholder>
              <w:docPart w:val="DefaultPlaceholder_-1854013440"/>
            </w:placeholder>
            <w:text/>
          </w:sdtPr>
          <w:sdtContent>
            <w:tc>
              <w:tcPr>
                <w:tcW w:w="1890" w:type="dxa"/>
                <w:vAlign w:val="center"/>
              </w:tcPr>
              <w:p w14:paraId="749D9816" w14:textId="3D339F68" w:rsidR="00BE2FEF" w:rsidRPr="0011677A" w:rsidRDefault="00853733" w:rsidP="00BE2FEF">
                <w:pPr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</w:pPr>
                <w:r w:rsidRPr="00853733">
                  <w:rPr>
                    <w:rFonts w:asciiTheme="minorHAnsi" w:hAnsiTheme="minorHAnsi" w:cstheme="minorHAnsi"/>
                    <w:bCs/>
                    <w:sz w:val="22"/>
                    <w:szCs w:val="22"/>
                  </w:rPr>
                  <w:t>Surgery Date</w:t>
                </w:r>
              </w:p>
            </w:tc>
          </w:sdtContent>
        </w:sdt>
      </w:tr>
    </w:tbl>
    <w:p w14:paraId="5FF2F18F" w14:textId="77777777" w:rsidR="00DF41D1" w:rsidRDefault="00DF41D1" w:rsidP="00706A30">
      <w:pPr>
        <w:rPr>
          <w:rFonts w:asciiTheme="minorHAnsi" w:hAnsiTheme="minorHAnsi" w:cstheme="minorHAnsi"/>
          <w:b/>
          <w:szCs w:val="160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5"/>
        <w:gridCol w:w="2340"/>
        <w:gridCol w:w="1530"/>
        <w:gridCol w:w="4950"/>
      </w:tblGrid>
      <w:tr w:rsidR="00A73B8D" w:rsidRPr="00776666" w14:paraId="6F106B32" w14:textId="77777777" w:rsidTr="00410C7A">
        <w:trPr>
          <w:trHeight w:hRule="exact" w:val="288"/>
        </w:trPr>
        <w:tc>
          <w:tcPr>
            <w:tcW w:w="10075" w:type="dxa"/>
            <w:gridSpan w:val="4"/>
            <w:shd w:val="clear" w:color="auto" w:fill="FBD4B4" w:themeFill="accent6" w:themeFillTint="66"/>
            <w:vAlign w:val="center"/>
          </w:tcPr>
          <w:p w14:paraId="23EDA645" w14:textId="19950981" w:rsidR="00A73B8D" w:rsidRPr="00410C7A" w:rsidRDefault="00410C7A" w:rsidP="00410C7A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410C7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PART NUMBER(S) INFORMATION</w:t>
            </w:r>
          </w:p>
        </w:tc>
      </w:tr>
      <w:tr w:rsidR="007E0A2D" w:rsidRPr="00642DF7" w14:paraId="18C165AC" w14:textId="77777777" w:rsidTr="00ED5D4E">
        <w:trPr>
          <w:trHeight w:val="360"/>
        </w:trPr>
        <w:tc>
          <w:tcPr>
            <w:tcW w:w="1255" w:type="dxa"/>
            <w:shd w:val="clear" w:color="auto" w:fill="FBD4B4" w:themeFill="accent6" w:themeFillTint="66"/>
            <w:vAlign w:val="center"/>
          </w:tcPr>
          <w:p w14:paraId="63ED5DF7" w14:textId="07D5AC3F" w:rsidR="007E0A2D" w:rsidRPr="00E36659" w:rsidRDefault="00E36659" w:rsidP="00B47FF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Device Part Number</w:t>
            </w:r>
            <w:r w:rsidR="00B65EB7">
              <w:rPr>
                <w:rFonts w:asciiTheme="minorHAnsi" w:hAnsiTheme="minorHAnsi" w:cstheme="minorHAnsi"/>
                <w:sz w:val="22"/>
                <w:szCs w:val="22"/>
              </w:rPr>
              <w:t>(s)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2340" w:type="dxa"/>
            <w:vAlign w:val="center"/>
          </w:tcPr>
          <w:p w14:paraId="243AAFDD" w14:textId="4457F890" w:rsidR="007E0A2D" w:rsidRPr="0011677A" w:rsidRDefault="00B65EB7" w:rsidP="00B47FFD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530" w:type="dxa"/>
            <w:shd w:val="clear" w:color="auto" w:fill="FBD4B4" w:themeFill="accent6" w:themeFillTint="66"/>
            <w:vAlign w:val="center"/>
          </w:tcPr>
          <w:p w14:paraId="7A7970AC" w14:textId="757D4A1E" w:rsidR="007E0A2D" w:rsidRPr="00A73B8D" w:rsidRDefault="007E0A2D" w:rsidP="00B47FFD">
            <w:pPr>
              <w:jc w:val="right"/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A73B8D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Description</w:t>
            </w:r>
            <w:r w:rsidR="00B65EB7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(</w:t>
            </w:r>
            <w:r w:rsidRPr="00A73B8D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s</w:t>
            </w:r>
            <w:r w:rsidR="00B65EB7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)</w:t>
            </w:r>
            <w:r w:rsidRPr="00A73B8D"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  <w:t>:</w:t>
            </w:r>
          </w:p>
        </w:tc>
        <w:tc>
          <w:tcPr>
            <w:tcW w:w="4950" w:type="dxa"/>
            <w:vAlign w:val="center"/>
          </w:tcPr>
          <w:p w14:paraId="1FE469F3" w14:textId="5D268885" w:rsidR="007E0A2D" w:rsidRPr="0011677A" w:rsidRDefault="00B65EB7" w:rsidP="00B47FFD">
            <w:pPr>
              <w:rPr>
                <w:rFonts w:asciiTheme="minorHAnsi" w:hAnsiTheme="minorHAnsi" w:cstheme="minorHAnsi"/>
                <w:bCs/>
                <w:color w:val="auto"/>
                <w:sz w:val="22"/>
                <w:szCs w:val="22"/>
              </w:rPr>
            </w:pP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end"/>
            </w:r>
          </w:p>
        </w:tc>
      </w:tr>
    </w:tbl>
    <w:p w14:paraId="571D80FD" w14:textId="21EA6159" w:rsidR="00113544" w:rsidRPr="00BB3C15" w:rsidRDefault="00113544" w:rsidP="00706A30">
      <w:pPr>
        <w:rPr>
          <w:rFonts w:asciiTheme="minorHAnsi" w:hAnsiTheme="minorHAnsi" w:cstheme="minorHAnsi"/>
          <w:szCs w:val="48"/>
        </w:rPr>
      </w:pP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25"/>
        <w:gridCol w:w="990"/>
        <w:gridCol w:w="1275"/>
      </w:tblGrid>
      <w:tr w:rsidR="00410C7A" w:rsidRPr="000A59EB" w14:paraId="007E8750" w14:textId="77777777" w:rsidTr="00C7704A">
        <w:trPr>
          <w:cantSplit/>
          <w:trHeight w:val="288"/>
        </w:trPr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54FC841" w14:textId="2A109B06" w:rsidR="00410C7A" w:rsidRPr="00E36659" w:rsidRDefault="00410C7A" w:rsidP="00410C7A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410C7A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DESIGN REVIEW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0C24B5E" w14:textId="77777777" w:rsidR="00410C7A" w:rsidRPr="00E36659" w:rsidRDefault="00410C7A" w:rsidP="00BB3C15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E36659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INITIALS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8D22267" w14:textId="77777777" w:rsidR="00410C7A" w:rsidRPr="00E36659" w:rsidRDefault="00410C7A" w:rsidP="00BB3C15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E36659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DATE</w:t>
            </w:r>
          </w:p>
        </w:tc>
      </w:tr>
      <w:tr w:rsidR="004C1860" w:rsidRPr="00A17BCC" w14:paraId="5200CA2F" w14:textId="77777777" w:rsidTr="00C7704A">
        <w:trPr>
          <w:cantSplit/>
          <w:trHeight w:val="1440"/>
        </w:trPr>
        <w:tc>
          <w:tcPr>
            <w:tcW w:w="7825" w:type="dxa"/>
            <w:vAlign w:val="center"/>
          </w:tcPr>
          <w:p w14:paraId="6BA5E698" w14:textId="4EEF989E" w:rsidR="004C1860" w:rsidRPr="001B54EA" w:rsidRDefault="004C1860" w:rsidP="004C186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C653F1">
              <w:rPr>
                <w:rFonts w:asciiTheme="minorHAnsi" w:hAnsiTheme="minorHAnsi" w:cstheme="minorHAnsi"/>
                <w:sz w:val="22"/>
                <w:szCs w:val="22"/>
              </w:rPr>
              <w:t xml:space="preserve">Design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outputs meet i</w:t>
            </w:r>
            <w:r w:rsidRPr="00C653F1">
              <w:rPr>
                <w:rFonts w:asciiTheme="minorHAnsi" w:hAnsiTheme="minorHAnsi" w:cstheme="minorHAnsi"/>
                <w:sz w:val="22"/>
                <w:szCs w:val="22"/>
              </w:rPr>
              <w:t>nput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C653F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from QMSF-1400 prescription </w:t>
            </w:r>
            <w:r w:rsidRPr="001B54E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form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, </w:t>
            </w:r>
            <w:r w:rsidRPr="001B54E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QMSF-1400-1 web meeting form,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and </w:t>
            </w:r>
            <w:r w:rsidRPr="001B54E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QMSF-1400-6 OsteoFab Custom Device Design Control Matrix?          </w:t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&lt;select&gt;"/>
                    <w:listEntry w:val="Yes"/>
                    <w:listEntry w:val="No"/>
                  </w:ddList>
                </w:ffData>
              </w:fldChar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instrText xml:space="preserve"> FORMDROPDOWN </w:instrText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fldChar w:fldCharType="separate"/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fldChar w:fldCharType="end"/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</w:p>
          <w:p w14:paraId="568C55A5" w14:textId="77777777" w:rsidR="004C1860" w:rsidRPr="001B54EA" w:rsidRDefault="004C1860" w:rsidP="004C186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B54E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If “No,” explain below:</w:t>
            </w:r>
          </w:p>
          <w:p w14:paraId="49A78F8A" w14:textId="60BE81AB" w:rsidR="004C1860" w:rsidRPr="0011677A" w:rsidRDefault="004C1860" w:rsidP="004C1860">
            <w:pPr>
              <w:ind w:right="-105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3C3A6E16" w14:textId="426A79E5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289E0A60" w14:textId="79B668E9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="00486954"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t> </w:t>
            </w:r>
            <w:r w:rsidR="00486954"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t> </w:t>
            </w:r>
            <w:r w:rsidR="00486954"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t> </w:t>
            </w:r>
            <w:r w:rsidR="00486954"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t> </w:t>
            </w:r>
            <w:r w:rsidR="00486954"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4C1860" w:rsidRPr="00A17BCC" w14:paraId="71B67B90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5F4A91FA" w14:textId="18D36385" w:rsidR="004C1860" w:rsidRDefault="004C1860" w:rsidP="004C186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devices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major dimensions meet requested design requirements</w:t>
            </w:r>
          </w:p>
        </w:tc>
        <w:tc>
          <w:tcPr>
            <w:tcW w:w="990" w:type="dxa"/>
            <w:vAlign w:val="center"/>
          </w:tcPr>
          <w:p w14:paraId="4ACEFDA9" w14:textId="51312382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01E60E12" w14:textId="652C20F8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4C1860" w:rsidRPr="00A17BCC" w14:paraId="6A276853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105D7730" w14:textId="77777777" w:rsidR="004C1860" w:rsidRDefault="004C1860" w:rsidP="004C186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All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device designs meet</w:t>
            </w:r>
            <w:r w:rsidRPr="00A17BCC">
              <w:rPr>
                <w:rFonts w:asciiTheme="minorHAnsi" w:hAnsiTheme="minorHAnsi" w:cstheme="minorHAnsi"/>
                <w:sz w:val="22"/>
                <w:szCs w:val="22"/>
              </w:rPr>
              <w:t xml:space="preserve"> QMSD-</w:t>
            </w:r>
            <w:r w:rsidR="005357EF">
              <w:rPr>
                <w:rFonts w:asciiTheme="minorHAnsi" w:hAnsiTheme="minorHAnsi" w:cstheme="minorHAnsi"/>
                <w:sz w:val="22"/>
                <w:szCs w:val="22"/>
              </w:rPr>
              <w:t>1400-1D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specifications</w:t>
            </w:r>
            <w:r w:rsidR="002D5A10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  <w:p w14:paraId="40CA3279" w14:textId="77777777" w:rsidR="002D5A10" w:rsidRPr="001B54EA" w:rsidRDefault="002D5A10" w:rsidP="002D5A1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&lt;select&gt;"/>
                    <w:listEntry w:val="Yes"/>
                    <w:listEntry w:val="No"/>
                  </w:ddList>
                </w:ffData>
              </w:fldChar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instrText xml:space="preserve"> FORMDROPDOWN </w:instrText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fldChar w:fldCharType="separate"/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fldChar w:fldCharType="end"/>
            </w:r>
            <w:r w:rsidRPr="001B54E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</w:p>
          <w:p w14:paraId="27FF20B4" w14:textId="77777777" w:rsidR="002D5A10" w:rsidRPr="001B54EA" w:rsidRDefault="002D5A10" w:rsidP="002D5A1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1B54E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If “No,” explain below:</w:t>
            </w:r>
          </w:p>
          <w:p w14:paraId="6DDED172" w14:textId="01965D94" w:rsidR="002D5A10" w:rsidRDefault="002D5A10" w:rsidP="002D5A1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1815E612" w14:textId="4C0087A4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B280A7F" w14:textId="4B607100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4C1860" w:rsidRPr="00A17BCC" w14:paraId="191E071C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28A38B29" w14:textId="704BC4D2" w:rsidR="004C1860" w:rsidRDefault="004C1860" w:rsidP="004C186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All requested supplemental device tools (e.g., trials, impactors, cutting guides) included</w:t>
            </w:r>
          </w:p>
        </w:tc>
        <w:tc>
          <w:tcPr>
            <w:tcW w:w="990" w:type="dxa"/>
            <w:vAlign w:val="center"/>
          </w:tcPr>
          <w:p w14:paraId="251E5FD7" w14:textId="02482454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94F7A93" w14:textId="24A66B68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4C1860" w:rsidRPr="00A17BCC" w14:paraId="7E1794B6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6B3C5A20" w14:textId="34259B05" w:rsidR="004C1860" w:rsidRDefault="004C1860" w:rsidP="004C186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All STLs</w:t>
            </w:r>
            <w:r w:rsidRPr="00A17BCC">
              <w:rPr>
                <w:rFonts w:asciiTheme="minorHAnsi" w:hAnsiTheme="minorHAnsi" w:cstheme="minorHAnsi"/>
                <w:sz w:val="22"/>
                <w:szCs w:val="22"/>
              </w:rPr>
              <w:t xml:space="preserve"> free of thin sections</w:t>
            </w:r>
          </w:p>
        </w:tc>
        <w:tc>
          <w:tcPr>
            <w:tcW w:w="990" w:type="dxa"/>
            <w:vMerge w:val="restart"/>
            <w:vAlign w:val="center"/>
          </w:tcPr>
          <w:p w14:paraId="055A64CE" w14:textId="0A02B61A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Merge w:val="restart"/>
            <w:vAlign w:val="center"/>
          </w:tcPr>
          <w:p w14:paraId="77D9EAF4" w14:textId="2510B0DB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4C1860" w:rsidRPr="00A17BCC" w14:paraId="78B22366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7C379E0F" w14:textId="21B8E429" w:rsidR="004C1860" w:rsidRDefault="004C1860" w:rsidP="004C186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All STLs free of sharp edges and edges rounded and smoothed</w:t>
            </w:r>
          </w:p>
        </w:tc>
        <w:tc>
          <w:tcPr>
            <w:tcW w:w="990" w:type="dxa"/>
            <w:vMerge/>
            <w:vAlign w:val="center"/>
          </w:tcPr>
          <w:p w14:paraId="7CB7AA38" w14:textId="77777777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</w:p>
        </w:tc>
        <w:tc>
          <w:tcPr>
            <w:tcW w:w="1275" w:type="dxa"/>
            <w:vMerge/>
            <w:vAlign w:val="center"/>
          </w:tcPr>
          <w:p w14:paraId="2D0A2174" w14:textId="77777777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</w:p>
        </w:tc>
      </w:tr>
      <w:tr w:rsidR="004C1860" w:rsidRPr="00A17BCC" w14:paraId="6E0844E0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56954A81" w14:textId="6CD5D504" w:rsidR="004C1860" w:rsidRDefault="004C1860" w:rsidP="004C186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Fix Wizard applied, while ensuring no other changes to the STLs</w:t>
            </w:r>
          </w:p>
        </w:tc>
        <w:tc>
          <w:tcPr>
            <w:tcW w:w="990" w:type="dxa"/>
            <w:vMerge/>
            <w:vAlign w:val="center"/>
          </w:tcPr>
          <w:p w14:paraId="385815B9" w14:textId="77777777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</w:p>
        </w:tc>
        <w:tc>
          <w:tcPr>
            <w:tcW w:w="1275" w:type="dxa"/>
            <w:vMerge/>
            <w:vAlign w:val="center"/>
          </w:tcPr>
          <w:p w14:paraId="26463266" w14:textId="77777777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</w:p>
        </w:tc>
      </w:tr>
      <w:tr w:rsidR="004C1860" w:rsidRPr="00A17BCC" w14:paraId="1E8F0978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1F423A03" w14:textId="648B3A70" w:rsidR="004C1860" w:rsidRDefault="004C1860" w:rsidP="004C1860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STL files named by part number and saved in case folder</w:t>
            </w:r>
          </w:p>
        </w:tc>
        <w:tc>
          <w:tcPr>
            <w:tcW w:w="990" w:type="dxa"/>
            <w:vAlign w:val="center"/>
          </w:tcPr>
          <w:p w14:paraId="4AB84EAB" w14:textId="4C4DB906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BAEDE33" w14:textId="5CBFE8F4" w:rsidR="004C1860" w:rsidRPr="0011677A" w:rsidRDefault="004C1860" w:rsidP="004C1860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3D5C59" w:rsidRPr="00A17BCC" w14:paraId="6D0BD5E2" w14:textId="77777777" w:rsidTr="00C7704A">
        <w:trPr>
          <w:cantSplit/>
          <w:trHeight w:val="576"/>
        </w:trPr>
        <w:tc>
          <w:tcPr>
            <w:tcW w:w="7825" w:type="dxa"/>
            <w:vAlign w:val="center"/>
          </w:tcPr>
          <w:p w14:paraId="2967D113" w14:textId="77777777" w:rsidR="003D5C59" w:rsidRDefault="003D5C59" w:rsidP="003D5C59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 w:rsidRPr="003D5C59">
              <w:rPr>
                <w:rFonts w:asciiTheme="minorHAnsi" w:hAnsiTheme="minorHAnsi" w:cstheme="minorHAnsi"/>
                <w:sz w:val="22"/>
                <w:szCs w:val="22"/>
              </w:rPr>
              <w:t>QMSF-1400-4 OsteoFab Custom Device Case Review: Case and patient data verified</w:t>
            </w:r>
            <w:r w:rsidR="00180C5F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 w:rsidRPr="003D5C59">
              <w:rPr>
                <w:rFonts w:asciiTheme="minorHAnsi" w:hAnsiTheme="minorHAnsi" w:cstheme="minorHAnsi"/>
                <w:sz w:val="22"/>
                <w:szCs w:val="22"/>
              </w:rPr>
              <w:t xml:space="preserve">Phase 1 </w:t>
            </w:r>
            <w:r w:rsidR="00E87B35">
              <w:rPr>
                <w:rFonts w:asciiTheme="minorHAnsi" w:hAnsiTheme="minorHAnsi" w:cstheme="minorHAnsi"/>
                <w:sz w:val="22"/>
                <w:szCs w:val="22"/>
              </w:rPr>
              <w:t xml:space="preserve">and </w:t>
            </w:r>
            <w:r w:rsidRPr="003D5C59">
              <w:rPr>
                <w:rFonts w:asciiTheme="minorHAnsi" w:hAnsiTheme="minorHAnsi" w:cstheme="minorHAnsi"/>
                <w:sz w:val="22"/>
                <w:szCs w:val="22"/>
              </w:rPr>
              <w:t xml:space="preserve">2 activities </w:t>
            </w:r>
            <w:proofErr w:type="gramStart"/>
            <w:r w:rsidRPr="003D5C59">
              <w:rPr>
                <w:rFonts w:asciiTheme="minorHAnsi" w:hAnsiTheme="minorHAnsi" w:cstheme="minorHAnsi"/>
                <w:sz w:val="22"/>
                <w:szCs w:val="22"/>
              </w:rPr>
              <w:t>complete</w:t>
            </w:r>
            <w:proofErr w:type="gramEnd"/>
            <w:r w:rsidRPr="003D5C5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9C63841" w14:textId="2762E63F" w:rsidR="001F4AA9" w:rsidRDefault="001F4AA9" w:rsidP="003D5C59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Note: QMSF-1400-7 </w:t>
            </w:r>
            <w:r w:rsidR="00E83FE9">
              <w:rPr>
                <w:rFonts w:asciiTheme="minorHAnsi" w:hAnsiTheme="minorHAnsi" w:cstheme="minorHAnsi"/>
                <w:sz w:val="22"/>
                <w:szCs w:val="22"/>
              </w:rPr>
              <w:t xml:space="preserve">OsteoFab Custom Device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Risk Assessment may be completed in parallel with this form.</w:t>
            </w:r>
          </w:p>
        </w:tc>
        <w:tc>
          <w:tcPr>
            <w:tcW w:w="990" w:type="dxa"/>
            <w:vAlign w:val="center"/>
          </w:tcPr>
          <w:p w14:paraId="5468E7F5" w14:textId="070FD9C7" w:rsidR="003D5C59" w:rsidRPr="0011677A" w:rsidRDefault="003D5C59" w:rsidP="003D5C59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579793BE" w14:textId="06225CCC" w:rsidR="003D5C59" w:rsidRPr="0011677A" w:rsidRDefault="003D5C59" w:rsidP="003D5C59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2B3458" w:rsidRPr="00A17BCC" w14:paraId="3ACFB863" w14:textId="77777777" w:rsidTr="00C7704A">
        <w:trPr>
          <w:cantSplit/>
          <w:trHeight w:val="576"/>
        </w:trPr>
        <w:tc>
          <w:tcPr>
            <w:tcW w:w="7825" w:type="dxa"/>
            <w:vAlign w:val="center"/>
          </w:tcPr>
          <w:p w14:paraId="794B89F1" w14:textId="79586E93" w:rsidR="002B3458" w:rsidRPr="003D5C59" w:rsidRDefault="002B3458" w:rsidP="002B3458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Customer Service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notified design ready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 MFG Review</w:t>
            </w:r>
          </w:p>
        </w:tc>
        <w:tc>
          <w:tcPr>
            <w:tcW w:w="990" w:type="dxa"/>
            <w:vAlign w:val="center"/>
          </w:tcPr>
          <w:p w14:paraId="61F7E347" w14:textId="5096F7FC" w:rsidR="002B3458" w:rsidRPr="0011677A" w:rsidRDefault="002B3458" w:rsidP="002B3458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7DD6F707" w14:textId="4AB45EAE" w:rsidR="002B3458" w:rsidRPr="0011677A" w:rsidRDefault="002B3458" w:rsidP="002B3458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</w:tbl>
    <w:p w14:paraId="1B3FE2E5" w14:textId="77777777" w:rsidR="00D14154" w:rsidRDefault="00D14154"/>
    <w:p w14:paraId="7A384F3B" w14:textId="77777777" w:rsidR="00DB56A6" w:rsidRPr="005B660E" w:rsidRDefault="00DB56A6" w:rsidP="00DB56A6">
      <w:pPr>
        <w:rPr>
          <w:rFonts w:asciiTheme="minorHAnsi" w:hAnsiTheme="minorHAnsi" w:cstheme="minorHAnsi"/>
          <w:b/>
          <w:bCs/>
          <w:sz w:val="22"/>
          <w:szCs w:val="18"/>
        </w:rPr>
      </w:pPr>
      <w:r w:rsidRPr="005B660E">
        <w:rPr>
          <w:rFonts w:asciiTheme="minorHAnsi" w:hAnsiTheme="minorHAnsi" w:cstheme="minorHAnsi"/>
          <w:b/>
          <w:bCs/>
          <w:sz w:val="22"/>
          <w:szCs w:val="18"/>
        </w:rPr>
        <w:t>To be communicated to Operations and QC:</w:t>
      </w:r>
    </w:p>
    <w:p w14:paraId="0EBA7A9C" w14:textId="77777777" w:rsidR="00DB56A6" w:rsidRDefault="00DB56A6"/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75"/>
        <w:gridCol w:w="7200"/>
      </w:tblGrid>
      <w:tr w:rsidR="00D05DF2" w:rsidRPr="000A59EB" w14:paraId="7CD5FD71" w14:textId="77777777" w:rsidTr="00EC1B21">
        <w:trPr>
          <w:cantSplit/>
          <w:trHeight w:val="692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51278AF" w14:textId="50E8B43C" w:rsidR="002D5A10" w:rsidRPr="002D5A10" w:rsidRDefault="00D05DF2" w:rsidP="00EC1B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Manufacturing Requirements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F8001E8" w14:textId="20334C3E" w:rsidR="00D05DF2" w:rsidRPr="00E36659" w:rsidRDefault="00D05DF2" w:rsidP="003C66E5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Notes</w:t>
            </w:r>
          </w:p>
        </w:tc>
      </w:tr>
      <w:tr w:rsidR="00D05DF2" w:rsidRPr="00A17BCC" w14:paraId="5200DA6E" w14:textId="77777777" w:rsidTr="009E1775">
        <w:trPr>
          <w:cantSplit/>
          <w:trHeight w:val="422"/>
        </w:trPr>
        <w:tc>
          <w:tcPr>
            <w:tcW w:w="2875" w:type="dxa"/>
            <w:vAlign w:val="center"/>
          </w:tcPr>
          <w:p w14:paraId="4758F15D" w14:textId="460C06E7" w:rsidR="002D5A10" w:rsidRPr="002D5A10" w:rsidRDefault="00D05DF2" w:rsidP="00EC1B21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Duplicate Parts</w:t>
            </w:r>
          </w:p>
        </w:tc>
        <w:tc>
          <w:tcPr>
            <w:tcW w:w="7200" w:type="dxa"/>
            <w:vAlign w:val="center"/>
          </w:tcPr>
          <w:p w14:paraId="60CCD9C0" w14:textId="10527F44" w:rsidR="00D05DF2" w:rsidRDefault="00D05DF2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Cs/>
                <w:sz w:val="21"/>
                <w:szCs w:val="21"/>
              </w:rPr>
              <w:t>[Enter part numbers and QTY of each</w:t>
            </w:r>
            <w:r w:rsidR="00597701">
              <w:rPr>
                <w:rFonts w:asciiTheme="minorHAnsi" w:hAnsiTheme="minorHAnsi" w:cstheme="minorHAnsi"/>
                <w:bCs/>
                <w:sz w:val="21"/>
                <w:szCs w:val="21"/>
              </w:rPr>
              <w:t xml:space="preserve"> if more than 2</w:t>
            </w:r>
            <w:r>
              <w:rPr>
                <w:rFonts w:asciiTheme="minorHAnsi" w:hAnsiTheme="minorHAnsi" w:cstheme="minorHAnsi"/>
                <w:bCs/>
                <w:sz w:val="21"/>
                <w:szCs w:val="21"/>
              </w:rPr>
              <w:t>]</w:t>
            </w:r>
          </w:p>
          <w:p w14:paraId="69A09F01" w14:textId="6F923CA4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D05DF2" w:rsidRPr="00A17BCC" w14:paraId="48C264B0" w14:textId="77777777" w:rsidTr="009E1775">
        <w:trPr>
          <w:cantSplit/>
          <w:trHeight w:val="432"/>
        </w:trPr>
        <w:tc>
          <w:tcPr>
            <w:tcW w:w="2875" w:type="dxa"/>
            <w:vAlign w:val="center"/>
          </w:tcPr>
          <w:p w14:paraId="05C88B7A" w14:textId="3960F763" w:rsidR="002D5A10" w:rsidRPr="002D5A10" w:rsidRDefault="00D05DF2" w:rsidP="00EC1B21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Masks Required</w:t>
            </w:r>
          </w:p>
        </w:tc>
        <w:tc>
          <w:tcPr>
            <w:tcW w:w="7200" w:type="dxa"/>
            <w:vAlign w:val="center"/>
          </w:tcPr>
          <w:p w14:paraId="1A7DE596" w14:textId="77777777" w:rsidR="00D05DF2" w:rsidRDefault="00D05DF2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Cs/>
                <w:sz w:val="21"/>
                <w:szCs w:val="21"/>
              </w:rPr>
              <w:t>[Enter file names]</w:t>
            </w:r>
          </w:p>
          <w:p w14:paraId="5AF6CA79" w14:textId="457B3C63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D05DF2" w:rsidRPr="00A17BCC" w14:paraId="5C0D5C31" w14:textId="77777777" w:rsidTr="009E1775">
        <w:trPr>
          <w:cantSplit/>
          <w:trHeight w:val="432"/>
        </w:trPr>
        <w:tc>
          <w:tcPr>
            <w:tcW w:w="2875" w:type="dxa"/>
            <w:vAlign w:val="center"/>
          </w:tcPr>
          <w:p w14:paraId="649DA0E2" w14:textId="4A764E3B" w:rsidR="00D05DF2" w:rsidRDefault="00D05DF2" w:rsidP="003C66E5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Other</w:t>
            </w:r>
          </w:p>
        </w:tc>
        <w:tc>
          <w:tcPr>
            <w:tcW w:w="7200" w:type="dxa"/>
            <w:vAlign w:val="center"/>
          </w:tcPr>
          <w:p w14:paraId="29D1433E" w14:textId="5CD5DDAC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</w:tbl>
    <w:p w14:paraId="675E5F4D" w14:textId="77777777" w:rsidR="002B4FD9" w:rsidRDefault="002B4FD9"/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75"/>
        <w:gridCol w:w="2400"/>
        <w:gridCol w:w="2400"/>
        <w:gridCol w:w="2400"/>
      </w:tblGrid>
      <w:tr w:rsidR="00D05DF2" w:rsidRPr="00A17BCC" w14:paraId="40BA771F" w14:textId="77777777" w:rsidTr="009E1775">
        <w:trPr>
          <w:cantSplit/>
          <w:trHeight w:val="432"/>
        </w:trPr>
        <w:tc>
          <w:tcPr>
            <w:tcW w:w="2875" w:type="dxa"/>
            <w:shd w:val="clear" w:color="auto" w:fill="FBD4B4" w:themeFill="accent6" w:themeFillTint="66"/>
            <w:vAlign w:val="center"/>
          </w:tcPr>
          <w:p w14:paraId="0796A643" w14:textId="1F31579E" w:rsidR="00D05DF2" w:rsidRPr="005357EF" w:rsidRDefault="00D05DF2" w:rsidP="003C66E5">
            <w:pPr>
              <w:ind w:right="-105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Epicor Part Number Template</w:t>
            </w:r>
          </w:p>
        </w:tc>
        <w:tc>
          <w:tcPr>
            <w:tcW w:w="7200" w:type="dxa"/>
            <w:gridSpan w:val="3"/>
            <w:shd w:val="clear" w:color="auto" w:fill="FBD4B4" w:themeFill="accent6" w:themeFillTint="66"/>
            <w:vAlign w:val="center"/>
          </w:tcPr>
          <w:p w14:paraId="5875F811" w14:textId="7573AA20" w:rsidR="00D05DF2" w:rsidRPr="005357EF" w:rsidRDefault="00D05DF2" w:rsidP="003C66E5">
            <w:pPr>
              <w:jc w:val="center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Part Number(s)</w:t>
            </w:r>
          </w:p>
        </w:tc>
      </w:tr>
      <w:tr w:rsidR="00D05DF2" w:rsidRPr="00A17BCC" w14:paraId="41FB6604" w14:textId="77777777" w:rsidTr="009E1775">
        <w:trPr>
          <w:cantSplit/>
          <w:trHeight w:val="432"/>
        </w:trPr>
        <w:tc>
          <w:tcPr>
            <w:tcW w:w="2875" w:type="dxa"/>
            <w:vAlign w:val="center"/>
          </w:tcPr>
          <w:p w14:paraId="4C78BD06" w14:textId="6B1CC457" w:rsidR="00D05DF2" w:rsidRDefault="00D05DF2" w:rsidP="003C66E5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As-Printed</w:t>
            </w:r>
            <w:proofErr w:type="gramEnd"/>
          </w:p>
        </w:tc>
        <w:tc>
          <w:tcPr>
            <w:tcW w:w="7200" w:type="dxa"/>
            <w:gridSpan w:val="3"/>
            <w:vAlign w:val="center"/>
          </w:tcPr>
          <w:p w14:paraId="2A23FF07" w14:textId="20D71E91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D05DF2" w:rsidRPr="00A17BCC" w14:paraId="7334FAA9" w14:textId="77777777" w:rsidTr="009E1775">
        <w:trPr>
          <w:cantSplit/>
          <w:trHeight w:val="432"/>
        </w:trPr>
        <w:tc>
          <w:tcPr>
            <w:tcW w:w="2875" w:type="dxa"/>
            <w:vAlign w:val="center"/>
          </w:tcPr>
          <w:p w14:paraId="533E0306" w14:textId="4588B38B" w:rsidR="00D05DF2" w:rsidRDefault="00D05DF2" w:rsidP="003C66E5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Polish</w:t>
            </w:r>
          </w:p>
        </w:tc>
        <w:tc>
          <w:tcPr>
            <w:tcW w:w="7200" w:type="dxa"/>
            <w:gridSpan w:val="3"/>
            <w:vAlign w:val="center"/>
          </w:tcPr>
          <w:p w14:paraId="5BB2BE22" w14:textId="379913CD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D05DF2" w:rsidRPr="00A17BCC" w14:paraId="7E10D2C4" w14:textId="77777777" w:rsidTr="009E1775">
        <w:trPr>
          <w:cantSplit/>
          <w:trHeight w:val="432"/>
        </w:trPr>
        <w:tc>
          <w:tcPr>
            <w:tcW w:w="2875" w:type="dxa"/>
            <w:vAlign w:val="center"/>
          </w:tcPr>
          <w:p w14:paraId="52811D34" w14:textId="59ED821D" w:rsidR="00D05DF2" w:rsidRDefault="00D05DF2" w:rsidP="003C66E5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Partial Polish</w:t>
            </w:r>
          </w:p>
        </w:tc>
        <w:tc>
          <w:tcPr>
            <w:tcW w:w="7200" w:type="dxa"/>
            <w:gridSpan w:val="3"/>
            <w:vAlign w:val="center"/>
          </w:tcPr>
          <w:p w14:paraId="4158931F" w14:textId="56FDEA71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D05DF2" w:rsidRPr="00A17BCC" w14:paraId="6ADB92B9" w14:textId="77777777" w:rsidTr="009E1775">
        <w:trPr>
          <w:cantSplit/>
          <w:trHeight w:val="576"/>
        </w:trPr>
        <w:tc>
          <w:tcPr>
            <w:tcW w:w="2875" w:type="dxa"/>
            <w:vAlign w:val="center"/>
          </w:tcPr>
          <w:p w14:paraId="6672A67B" w14:textId="03E30712" w:rsidR="00D05DF2" w:rsidRDefault="00D05DF2" w:rsidP="003C66E5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Pre-Polish – Polish</w:t>
            </w:r>
          </w:p>
        </w:tc>
        <w:tc>
          <w:tcPr>
            <w:tcW w:w="7200" w:type="dxa"/>
            <w:gridSpan w:val="3"/>
            <w:vAlign w:val="center"/>
          </w:tcPr>
          <w:p w14:paraId="0CCB35CC" w14:textId="41528C84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D05DF2" w:rsidRPr="00A17BCC" w14:paraId="103BD317" w14:textId="77777777" w:rsidTr="009E1775">
        <w:trPr>
          <w:cantSplit/>
          <w:trHeight w:val="576"/>
        </w:trPr>
        <w:tc>
          <w:tcPr>
            <w:tcW w:w="2875" w:type="dxa"/>
            <w:vAlign w:val="center"/>
          </w:tcPr>
          <w:p w14:paraId="0498A538" w14:textId="39340C48" w:rsidR="00D05DF2" w:rsidRPr="005357EF" w:rsidRDefault="00D05DF2" w:rsidP="003C66E5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Pre-Polish – Partial Polish</w:t>
            </w:r>
          </w:p>
        </w:tc>
        <w:tc>
          <w:tcPr>
            <w:tcW w:w="7200" w:type="dxa"/>
            <w:gridSpan w:val="3"/>
            <w:vAlign w:val="center"/>
          </w:tcPr>
          <w:p w14:paraId="7988CD60" w14:textId="1EF9C767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D05DF2" w:rsidRPr="00A17BCC" w14:paraId="29A4798B" w14:textId="77777777" w:rsidTr="009E1775">
        <w:trPr>
          <w:cantSplit/>
          <w:trHeight w:val="576"/>
        </w:trPr>
        <w:tc>
          <w:tcPr>
            <w:tcW w:w="2875" w:type="dxa"/>
            <w:vAlign w:val="center"/>
          </w:tcPr>
          <w:p w14:paraId="0D20DE51" w14:textId="21DB960B" w:rsidR="00D05DF2" w:rsidRDefault="00D05DF2" w:rsidP="003C66E5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Other</w:t>
            </w:r>
          </w:p>
        </w:tc>
        <w:tc>
          <w:tcPr>
            <w:tcW w:w="7200" w:type="dxa"/>
            <w:gridSpan w:val="3"/>
            <w:vAlign w:val="center"/>
          </w:tcPr>
          <w:p w14:paraId="57711E4E" w14:textId="7CC51EA7" w:rsidR="00D05DF2" w:rsidRPr="0011677A" w:rsidRDefault="0050486F" w:rsidP="003C66E5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</w:tr>
      <w:tr w:rsidR="008B5226" w:rsidRPr="00A17BCC" w14:paraId="32535B39" w14:textId="77777777" w:rsidTr="00723BBC">
        <w:trPr>
          <w:cantSplit/>
          <w:trHeight w:val="576"/>
        </w:trPr>
        <w:tc>
          <w:tcPr>
            <w:tcW w:w="10075" w:type="dxa"/>
            <w:gridSpan w:val="4"/>
            <w:vAlign w:val="center"/>
          </w:tcPr>
          <w:p w14:paraId="7B4B6801" w14:textId="49A520BC" w:rsidR="008B5226" w:rsidRPr="00562B14" w:rsidRDefault="008B5226" w:rsidP="008B5226">
            <w:pPr>
              <w:jc w:val="center"/>
              <w:rPr>
                <w:rFonts w:ascii="Calibri" w:hAnsi="Calibri"/>
                <w:b/>
                <w:color w:val="auto"/>
                <w:sz w:val="22"/>
                <w:szCs w:val="22"/>
              </w:rPr>
            </w:pPr>
            <w:r w:rsidRPr="00562B14">
              <w:rPr>
                <w:rFonts w:ascii="Calibri" w:hAnsi="Calibri"/>
                <w:b/>
                <w:color w:val="auto"/>
                <w:sz w:val="22"/>
                <w:szCs w:val="22"/>
              </w:rPr>
              <w:t xml:space="preserve">Polishing </w:t>
            </w:r>
            <w:r w:rsidR="00562B14" w:rsidRPr="00562B14">
              <w:rPr>
                <w:rFonts w:ascii="Calibri" w:hAnsi="Calibri"/>
                <w:b/>
                <w:color w:val="auto"/>
                <w:sz w:val="22"/>
                <w:szCs w:val="22"/>
              </w:rPr>
              <w:t>Location</w:t>
            </w:r>
          </w:p>
          <w:p w14:paraId="71C1C945" w14:textId="16E1E414" w:rsidR="008B5226" w:rsidRPr="0011677A" w:rsidRDefault="008B5226" w:rsidP="008B5226">
            <w:pPr>
              <w:jc w:val="center"/>
              <w:rPr>
                <w:rFonts w:ascii="Calibri" w:hAnsi="Calibri" w:cs="Calibri"/>
                <w:sz w:val="20"/>
              </w:rPr>
            </w:pPr>
            <w:r w:rsidRPr="00562B14">
              <w:rPr>
                <w:rFonts w:ascii="Calibri" w:hAnsi="Calibri"/>
                <w:bCs/>
                <w:i/>
                <w:iCs/>
                <w:color w:val="auto"/>
                <w:sz w:val="18"/>
                <w:szCs w:val="18"/>
              </w:rPr>
              <w:t xml:space="preserve">(N/A if </w:t>
            </w:r>
            <w:proofErr w:type="gramStart"/>
            <w:r w:rsidRPr="00562B14">
              <w:rPr>
                <w:rFonts w:ascii="Calibri" w:hAnsi="Calibri"/>
                <w:bCs/>
                <w:i/>
                <w:iCs/>
                <w:color w:val="auto"/>
                <w:sz w:val="18"/>
                <w:szCs w:val="18"/>
              </w:rPr>
              <w:t>As-Printed</w:t>
            </w:r>
            <w:proofErr w:type="gramEnd"/>
            <w:r w:rsidRPr="00562B14">
              <w:rPr>
                <w:rFonts w:ascii="Calibri" w:hAnsi="Calibri"/>
                <w:bCs/>
                <w:i/>
                <w:iCs/>
                <w:color w:val="auto"/>
                <w:sz w:val="18"/>
                <w:szCs w:val="18"/>
              </w:rPr>
              <w:t>)</w:t>
            </w:r>
          </w:p>
        </w:tc>
      </w:tr>
      <w:tr w:rsidR="008B5226" w:rsidRPr="00A17BCC" w14:paraId="084FEDC8" w14:textId="77777777" w:rsidTr="002B4FD9">
        <w:trPr>
          <w:cantSplit/>
          <w:trHeight w:val="576"/>
        </w:trPr>
        <w:tc>
          <w:tcPr>
            <w:tcW w:w="2875" w:type="dxa"/>
            <w:vAlign w:val="center"/>
          </w:tcPr>
          <w:p w14:paraId="53D3B6BF" w14:textId="5EE5B21F" w:rsidR="008B5226" w:rsidRDefault="008B5226" w:rsidP="008B5226">
            <w:pPr>
              <w:ind w:right="-10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65E4">
              <w:rPr>
                <w:rFonts w:ascii="Calibri" w:hAnsi="Calibri"/>
                <w:b/>
                <w:color w:val="auto"/>
                <w:sz w:val="20"/>
              </w:rPr>
              <w:t xml:space="preserve">In-House </w:t>
            </w:r>
          </w:p>
        </w:tc>
        <w:tc>
          <w:tcPr>
            <w:tcW w:w="2400" w:type="dxa"/>
            <w:vAlign w:val="center"/>
          </w:tcPr>
          <w:p w14:paraId="6177A0B1" w14:textId="07E42723" w:rsidR="008B5226" w:rsidRPr="0011677A" w:rsidRDefault="00853733" w:rsidP="008B5226">
            <w:pPr>
              <w:jc w:val="center"/>
              <w:rPr>
                <w:rFonts w:ascii="Calibri" w:hAnsi="Calibri" w:cs="Calibri"/>
                <w:sz w:val="20"/>
              </w:rPr>
            </w:pPr>
            <w:sdt>
              <w:sdtPr>
                <w:rPr>
                  <w:rFonts w:ascii="Calibri" w:hAnsi="Calibri"/>
                  <w:bCs/>
                  <w:color w:val="auto"/>
                  <w:sz w:val="20"/>
                </w:rPr>
                <w:id w:val="-108299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226">
                  <w:rPr>
                    <w:rFonts w:ascii="MS Gothic" w:eastAsia="MS Gothic" w:hAnsi="MS Gothic" w:hint="eastAsia"/>
                    <w:bCs/>
                    <w:color w:val="auto"/>
                    <w:sz w:val="20"/>
                  </w:rPr>
                  <w:t>☐</w:t>
                </w:r>
              </w:sdtContent>
            </w:sdt>
          </w:p>
        </w:tc>
        <w:tc>
          <w:tcPr>
            <w:tcW w:w="2400" w:type="dxa"/>
            <w:vAlign w:val="center"/>
          </w:tcPr>
          <w:p w14:paraId="455C8768" w14:textId="6CAC486F" w:rsidR="008B5226" w:rsidRPr="0011677A" w:rsidRDefault="00562B14" w:rsidP="008B5226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Subcontractor</w:t>
            </w:r>
          </w:p>
        </w:tc>
        <w:tc>
          <w:tcPr>
            <w:tcW w:w="2400" w:type="dxa"/>
            <w:vAlign w:val="center"/>
          </w:tcPr>
          <w:p w14:paraId="7C168DEE" w14:textId="4009EA79" w:rsidR="008B5226" w:rsidRPr="0011677A" w:rsidRDefault="00853733" w:rsidP="008B5226">
            <w:pPr>
              <w:jc w:val="center"/>
              <w:rPr>
                <w:rFonts w:ascii="Calibri" w:hAnsi="Calibri" w:cs="Calibri"/>
                <w:sz w:val="20"/>
              </w:rPr>
            </w:pPr>
            <w:sdt>
              <w:sdtPr>
                <w:rPr>
                  <w:rFonts w:ascii="Calibri" w:hAnsi="Calibri"/>
                  <w:bCs/>
                  <w:color w:val="auto"/>
                  <w:sz w:val="20"/>
                </w:rPr>
                <w:id w:val="66857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226">
                  <w:rPr>
                    <w:rFonts w:ascii="MS Gothic" w:eastAsia="MS Gothic" w:hAnsi="MS Gothic" w:hint="eastAsia"/>
                    <w:bCs/>
                    <w:color w:val="auto"/>
                    <w:sz w:val="20"/>
                  </w:rPr>
                  <w:t>☐</w:t>
                </w:r>
              </w:sdtContent>
            </w:sdt>
          </w:p>
        </w:tc>
      </w:tr>
    </w:tbl>
    <w:p w14:paraId="387D02AA" w14:textId="77777777" w:rsidR="005357EF" w:rsidRDefault="005357EF"/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25"/>
        <w:gridCol w:w="990"/>
        <w:gridCol w:w="1275"/>
      </w:tblGrid>
      <w:tr w:rsidR="00410C7A" w:rsidRPr="000A59EB" w14:paraId="1F61AF0E" w14:textId="77777777" w:rsidTr="00B12CF8">
        <w:trPr>
          <w:trHeight w:val="288"/>
          <w:tblHeader/>
        </w:trPr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4189FE71" w14:textId="6116C108" w:rsidR="00410C7A" w:rsidRPr="00410C7A" w:rsidRDefault="00410C7A" w:rsidP="00142855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410C7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DESIGN </w:t>
            </w:r>
            <w:r w:rsidR="003D5C59" w:rsidRPr="00410C7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TRANSFER </w:t>
            </w:r>
            <w:r w:rsidRPr="00410C7A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REVIEW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65F2F989" w14:textId="77777777" w:rsidR="00410C7A" w:rsidRPr="00E36659" w:rsidRDefault="00410C7A" w:rsidP="00142855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E36659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INITIALS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355BD75C" w14:textId="77777777" w:rsidR="00410C7A" w:rsidRPr="00E36659" w:rsidRDefault="00410C7A" w:rsidP="00142855">
            <w:pPr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E36659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DATE</w:t>
            </w:r>
          </w:p>
        </w:tc>
      </w:tr>
      <w:tr w:rsidR="00D6775D" w:rsidRPr="00A17BCC" w14:paraId="4E504AD1" w14:textId="77777777" w:rsidTr="00C7704A">
        <w:trPr>
          <w:cantSplit/>
          <w:trHeight w:val="864"/>
        </w:trPr>
        <w:tc>
          <w:tcPr>
            <w:tcW w:w="7825" w:type="dxa"/>
            <w:vAlign w:val="center"/>
          </w:tcPr>
          <w:p w14:paraId="47B247A6" w14:textId="79CA0936" w:rsidR="00D6775D" w:rsidRDefault="00D6775D" w:rsidP="00D6775D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6C23D2">
              <w:rPr>
                <w:rFonts w:asciiTheme="minorHAnsi" w:hAnsiTheme="minorHAnsi" w:cstheme="minorHAnsi"/>
                <w:sz w:val="22"/>
                <w:szCs w:val="22"/>
              </w:rPr>
              <w:t>ll design outputs</w:t>
            </w:r>
            <w:r w:rsidR="00DB56A6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6C23D2">
              <w:rPr>
                <w:rFonts w:asciiTheme="minorHAnsi" w:hAnsiTheme="minorHAnsi" w:cstheme="minorHAnsi"/>
                <w:sz w:val="22"/>
                <w:szCs w:val="22"/>
              </w:rPr>
              <w:t xml:space="preserve"> specifications</w:t>
            </w:r>
            <w:r w:rsidR="00DB56A6">
              <w:rPr>
                <w:rFonts w:asciiTheme="minorHAnsi" w:hAnsiTheme="minorHAnsi" w:cstheme="minorHAnsi"/>
                <w:sz w:val="22"/>
                <w:szCs w:val="22"/>
              </w:rPr>
              <w:t>, and manufacturing and inspection requirements</w:t>
            </w:r>
            <w:r w:rsidRPr="006C23D2">
              <w:rPr>
                <w:rFonts w:asciiTheme="minorHAnsi" w:hAnsiTheme="minorHAnsi" w:cstheme="minorHAnsi"/>
                <w:sz w:val="22"/>
                <w:szCs w:val="22"/>
              </w:rPr>
              <w:t xml:space="preserve"> communicated to Operations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e.g., </w:t>
            </w:r>
            <w:r w:rsidR="00951076">
              <w:rPr>
                <w:rFonts w:asciiTheme="minorHAnsi" w:hAnsiTheme="minorHAnsi" w:cstheme="minorHAnsi"/>
                <w:sz w:val="22"/>
                <w:szCs w:val="22"/>
              </w:rPr>
              <w:t>device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51076">
              <w:rPr>
                <w:rFonts w:asciiTheme="minorHAnsi" w:hAnsiTheme="minorHAnsi" w:cstheme="minorHAnsi"/>
                <w:sz w:val="22"/>
                <w:szCs w:val="22"/>
              </w:rPr>
              <w:t xml:space="preserve">STL files and quantities,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surgery date, inspection requirements, and/or manufacturing </w:t>
            </w:r>
            <w:r w:rsidR="00DB56A6">
              <w:rPr>
                <w:rFonts w:asciiTheme="minorHAnsi" w:hAnsiTheme="minorHAnsi" w:cstheme="minorHAnsi"/>
                <w:sz w:val="22"/>
                <w:szCs w:val="22"/>
              </w:rPr>
              <w:t xml:space="preserve">operation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requirements.</w:t>
            </w:r>
          </w:p>
        </w:tc>
        <w:tc>
          <w:tcPr>
            <w:tcW w:w="990" w:type="dxa"/>
            <w:vAlign w:val="center"/>
          </w:tcPr>
          <w:p w14:paraId="1D738A04" w14:textId="283EC4A1" w:rsidR="00D6775D" w:rsidRPr="0011677A" w:rsidRDefault="00D6775D" w:rsidP="00D6775D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748285B4" w14:textId="3BAFCF0D" w:rsidR="00D6775D" w:rsidRPr="0011677A" w:rsidRDefault="00D6775D" w:rsidP="00D6775D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951AC3" w:rsidRPr="00A17BCC" w14:paraId="0188F97E" w14:textId="77777777" w:rsidTr="00C7704A">
        <w:trPr>
          <w:cantSplit/>
          <w:trHeight w:val="864"/>
        </w:trPr>
        <w:tc>
          <w:tcPr>
            <w:tcW w:w="7825" w:type="dxa"/>
            <w:vAlign w:val="center"/>
          </w:tcPr>
          <w:p w14:paraId="0D2AC229" w14:textId="037DC46C" w:rsidR="00951AC3" w:rsidRDefault="00951AC3" w:rsidP="00D6775D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72120564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QMSF-1400-9 </w:t>
            </w:r>
            <w:r w:rsidR="00DB56A6">
              <w:rPr>
                <w:rFonts w:asciiTheme="minorHAnsi" w:hAnsiTheme="minorHAnsi" w:cstheme="minorHAnsi"/>
                <w:sz w:val="22"/>
                <w:szCs w:val="22"/>
              </w:rPr>
              <w:t>completed with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1944">
              <w:rPr>
                <w:rFonts w:asciiTheme="minorHAnsi" w:hAnsiTheme="minorHAnsi" w:cstheme="minorHAnsi"/>
                <w:sz w:val="22"/>
                <w:szCs w:val="22"/>
              </w:rPr>
              <w:t xml:space="preserve">accurate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inspection</w:t>
            </w:r>
            <w:r w:rsidR="00DB56A6">
              <w:rPr>
                <w:rFonts w:asciiTheme="minorHAnsi" w:hAnsiTheme="minorHAnsi" w:cstheme="minorHAnsi"/>
                <w:sz w:val="22"/>
                <w:szCs w:val="22"/>
              </w:rPr>
              <w:t>, post processing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and laser mark</w:t>
            </w:r>
            <w:r w:rsidR="00DB56A6">
              <w:rPr>
                <w:rFonts w:asciiTheme="minorHAnsi" w:hAnsiTheme="minorHAnsi" w:cstheme="minorHAnsi"/>
                <w:sz w:val="22"/>
                <w:szCs w:val="22"/>
              </w:rPr>
              <w:t>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specifications.</w:t>
            </w:r>
            <w:bookmarkEnd w:id="0"/>
          </w:p>
        </w:tc>
        <w:tc>
          <w:tcPr>
            <w:tcW w:w="990" w:type="dxa"/>
            <w:vAlign w:val="center"/>
          </w:tcPr>
          <w:p w14:paraId="3C67663A" w14:textId="75469644" w:rsidR="00951AC3" w:rsidRPr="0011677A" w:rsidRDefault="00951AC3" w:rsidP="00D6775D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65C995E9" w14:textId="2B9BFA51" w:rsidR="00951AC3" w:rsidRPr="0011677A" w:rsidRDefault="00DB56A6" w:rsidP="00D6775D">
            <w:pPr>
              <w:jc w:val="center"/>
              <w:rPr>
                <w:rFonts w:asciiTheme="minorHAnsi" w:hAnsiTheme="minorHAnsi" w:cstheme="minorHAnsi"/>
                <w:bCs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  <w:tr w:rsidR="00D6775D" w:rsidRPr="00A17BCC" w14:paraId="59BF8E0D" w14:textId="77777777" w:rsidTr="00C7704A">
        <w:trPr>
          <w:cantSplit/>
          <w:trHeight w:val="432"/>
        </w:trPr>
        <w:tc>
          <w:tcPr>
            <w:tcW w:w="7825" w:type="dxa"/>
            <w:vAlign w:val="center"/>
          </w:tcPr>
          <w:p w14:paraId="749DA647" w14:textId="096EC48F" w:rsidR="00D6775D" w:rsidRDefault="00D6775D" w:rsidP="00D6775D">
            <w:pPr>
              <w:ind w:right="-10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STL files reviewed and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passing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per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QMSW-9138. All QMSF-9138-2F forms complete.</w:t>
            </w:r>
            <w:r w:rsidR="00E87B35">
              <w:rPr>
                <w:rFonts w:asciiTheme="minorHAnsi" w:hAnsiTheme="minorHAnsi" w:cstheme="minorHAnsi"/>
                <w:sz w:val="22"/>
                <w:szCs w:val="22"/>
              </w:rPr>
              <w:t xml:space="preserve"> Phase 3 activities complete.</w:t>
            </w:r>
          </w:p>
        </w:tc>
        <w:tc>
          <w:tcPr>
            <w:tcW w:w="990" w:type="dxa"/>
            <w:vAlign w:val="center"/>
          </w:tcPr>
          <w:p w14:paraId="5F00F13F" w14:textId="177178A8" w:rsidR="00D6775D" w:rsidRPr="0011677A" w:rsidRDefault="00D6775D" w:rsidP="00D6775D">
            <w:pPr>
              <w:jc w:val="center"/>
              <w:rPr>
                <w:rFonts w:asciiTheme="minorHAnsi" w:hAnsiTheme="minorHAnsi" w:cstheme="minorHAnsi"/>
                <w:bCs/>
                <w:strike/>
                <w:sz w:val="21"/>
                <w:szCs w:val="21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4233D6AD" w14:textId="772E797A" w:rsidR="00D6775D" w:rsidRPr="0011677A" w:rsidRDefault="00D6775D" w:rsidP="00D6775D">
            <w:pPr>
              <w:jc w:val="center"/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</w:pP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instrText xml:space="preserve"> FORMTEXT </w:instrTex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separate"/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noProof/>
                <w:sz w:val="21"/>
                <w:szCs w:val="21"/>
              </w:rPr>
              <w:t> </w:t>
            </w:r>
            <w:r w:rsidRPr="0011677A">
              <w:rPr>
                <w:rFonts w:asciiTheme="minorHAnsi" w:hAnsiTheme="minorHAnsi" w:cstheme="minorHAnsi"/>
                <w:bCs/>
                <w:sz w:val="21"/>
                <w:szCs w:val="21"/>
              </w:rPr>
              <w:fldChar w:fldCharType="end"/>
            </w:r>
          </w:p>
        </w:tc>
      </w:tr>
    </w:tbl>
    <w:p w14:paraId="16C60C64" w14:textId="5CB6B639" w:rsidR="006368FB" w:rsidRDefault="006368FB" w:rsidP="006C23D2">
      <w:pPr>
        <w:rPr>
          <w:rFonts w:asciiTheme="minorHAnsi" w:hAnsiTheme="minorHAnsi" w:cstheme="minorHAnsi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35"/>
        <w:gridCol w:w="2070"/>
        <w:gridCol w:w="2340"/>
        <w:gridCol w:w="2084"/>
        <w:gridCol w:w="1241"/>
      </w:tblGrid>
      <w:tr w:rsidR="004A2D15" w:rsidRPr="00BD0BB3" w14:paraId="05B88459" w14:textId="77777777" w:rsidTr="004A2D15">
        <w:trPr>
          <w:trHeight w:val="432"/>
          <w:jc w:val="center"/>
        </w:trPr>
        <w:tc>
          <w:tcPr>
            <w:tcW w:w="1159" w:type="pct"/>
            <w:shd w:val="clear" w:color="auto" w:fill="F7CAAC"/>
            <w:vAlign w:val="center"/>
          </w:tcPr>
          <w:p w14:paraId="0B7FD292" w14:textId="48895E43" w:rsidR="004A2D15" w:rsidRPr="00404C76" w:rsidRDefault="004A2D15" w:rsidP="00063BA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bookmarkStart w:id="1" w:name="_Hlk152086175"/>
            <w:r w:rsidRPr="00404C76">
              <w:rPr>
                <w:rFonts w:ascii="Calibri" w:hAnsi="Calibri" w:cs="Calibri"/>
                <w:sz w:val="21"/>
                <w:szCs w:val="21"/>
              </w:rPr>
              <w:t>Reviewed and Approved By (Print Name)</w:t>
            </w:r>
          </w:p>
        </w:tc>
        <w:tc>
          <w:tcPr>
            <w:tcW w:w="1028" w:type="pct"/>
            <w:shd w:val="clear" w:color="auto" w:fill="F7CAAC"/>
            <w:vAlign w:val="center"/>
          </w:tcPr>
          <w:p w14:paraId="0E27DE36" w14:textId="266B1E28" w:rsidR="004A2D15" w:rsidRPr="00404C76" w:rsidRDefault="004A2D15" w:rsidP="004A2D15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404C76">
              <w:rPr>
                <w:rFonts w:ascii="Calibri" w:hAnsi="Calibri" w:cs="Calibri"/>
                <w:sz w:val="21"/>
                <w:szCs w:val="21"/>
              </w:rPr>
              <w:t>Department</w:t>
            </w:r>
          </w:p>
        </w:tc>
        <w:tc>
          <w:tcPr>
            <w:tcW w:w="1162" w:type="pct"/>
            <w:shd w:val="clear" w:color="auto" w:fill="F7CAAC"/>
            <w:vAlign w:val="center"/>
          </w:tcPr>
          <w:p w14:paraId="41BDD2C0" w14:textId="1AE2E996" w:rsidR="004A2D15" w:rsidRPr="00404C76" w:rsidRDefault="004A2D15" w:rsidP="00063BA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404C76">
              <w:rPr>
                <w:rFonts w:ascii="Calibri" w:hAnsi="Calibri" w:cs="Calibri"/>
                <w:sz w:val="21"/>
                <w:szCs w:val="21"/>
              </w:rPr>
              <w:t>Title</w:t>
            </w:r>
          </w:p>
        </w:tc>
        <w:tc>
          <w:tcPr>
            <w:tcW w:w="1035" w:type="pct"/>
            <w:shd w:val="clear" w:color="auto" w:fill="F7CAAC"/>
            <w:noWrap/>
            <w:vAlign w:val="center"/>
          </w:tcPr>
          <w:p w14:paraId="2A4AF3EE" w14:textId="77777777" w:rsidR="004A2D15" w:rsidRPr="00404C76" w:rsidRDefault="004A2D15" w:rsidP="00063BA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404C76">
              <w:rPr>
                <w:rFonts w:ascii="Calibri" w:hAnsi="Calibri" w:cs="Calibri"/>
                <w:sz w:val="21"/>
                <w:szCs w:val="21"/>
              </w:rPr>
              <w:t>Signature</w:t>
            </w:r>
          </w:p>
        </w:tc>
        <w:tc>
          <w:tcPr>
            <w:tcW w:w="616" w:type="pct"/>
            <w:shd w:val="clear" w:color="auto" w:fill="F7CAAC"/>
            <w:noWrap/>
            <w:vAlign w:val="center"/>
          </w:tcPr>
          <w:p w14:paraId="187CC5AF" w14:textId="77777777" w:rsidR="004A2D15" w:rsidRPr="00404C76" w:rsidRDefault="004A2D15" w:rsidP="00063BA2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404C76">
              <w:rPr>
                <w:rFonts w:ascii="Calibri" w:hAnsi="Calibri" w:cs="Calibri"/>
                <w:sz w:val="21"/>
                <w:szCs w:val="21"/>
              </w:rPr>
              <w:t>Date</w:t>
            </w:r>
          </w:p>
        </w:tc>
      </w:tr>
      <w:tr w:rsidR="004A2D15" w:rsidRPr="00BD0BB3" w14:paraId="611E272E" w14:textId="77777777" w:rsidTr="004A2D15">
        <w:trPr>
          <w:trHeight w:val="576"/>
          <w:jc w:val="center"/>
        </w:trPr>
        <w:tc>
          <w:tcPr>
            <w:tcW w:w="1159" w:type="pct"/>
            <w:vAlign w:val="center"/>
          </w:tcPr>
          <w:p w14:paraId="12B9FF89" w14:textId="4C36B26E" w:rsidR="004A2D15" w:rsidRPr="0011677A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  <w:tc>
          <w:tcPr>
            <w:tcW w:w="1028" w:type="pct"/>
            <w:vAlign w:val="center"/>
          </w:tcPr>
          <w:p w14:paraId="36245531" w14:textId="4CC577EA" w:rsidR="004A2D15" w:rsidRPr="004A2D15" w:rsidRDefault="004A2D15" w:rsidP="004A2D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A2D15">
              <w:rPr>
                <w:rFonts w:ascii="Calibri" w:hAnsi="Calibri" w:cs="Calibri"/>
                <w:sz w:val="22"/>
                <w:szCs w:val="22"/>
              </w:rPr>
              <w:t>Engineering</w:t>
            </w:r>
          </w:p>
        </w:tc>
        <w:tc>
          <w:tcPr>
            <w:tcW w:w="1162" w:type="pct"/>
            <w:vAlign w:val="center"/>
          </w:tcPr>
          <w:p w14:paraId="048CDCE7" w14:textId="5820325F" w:rsidR="004A2D15" w:rsidRPr="0011677A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  <w:tc>
          <w:tcPr>
            <w:tcW w:w="1035" w:type="pct"/>
            <w:noWrap/>
            <w:vAlign w:val="center"/>
          </w:tcPr>
          <w:p w14:paraId="2B032AE3" w14:textId="77777777" w:rsidR="004A2D15" w:rsidRPr="00454D59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616" w:type="pct"/>
            <w:noWrap/>
            <w:vAlign w:val="center"/>
          </w:tcPr>
          <w:p w14:paraId="33911D4F" w14:textId="2A1BEF24" w:rsidR="004A2D15" w:rsidRPr="0011677A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</w:p>
        </w:tc>
      </w:tr>
      <w:tr w:rsidR="004A2D15" w:rsidRPr="00BD0BB3" w14:paraId="2987743D" w14:textId="77777777" w:rsidTr="004A2D15">
        <w:trPr>
          <w:trHeight w:val="576"/>
          <w:jc w:val="center"/>
        </w:trPr>
        <w:tc>
          <w:tcPr>
            <w:tcW w:w="1159" w:type="pct"/>
            <w:vAlign w:val="center"/>
          </w:tcPr>
          <w:p w14:paraId="36A34AC6" w14:textId="77777777" w:rsidR="004A2D15" w:rsidRPr="0011677A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  <w:tc>
          <w:tcPr>
            <w:tcW w:w="1028" w:type="pct"/>
            <w:vAlign w:val="center"/>
          </w:tcPr>
          <w:p w14:paraId="4220B9A2" w14:textId="06023653" w:rsidR="004A2D15" w:rsidRPr="004A2D15" w:rsidRDefault="004A2D15" w:rsidP="004A2D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A2D15">
              <w:rPr>
                <w:rFonts w:ascii="Calibri" w:hAnsi="Calibri" w:cs="Calibri"/>
                <w:sz w:val="22"/>
                <w:szCs w:val="22"/>
              </w:rPr>
              <w:t>Operations</w:t>
            </w:r>
          </w:p>
        </w:tc>
        <w:tc>
          <w:tcPr>
            <w:tcW w:w="1162" w:type="pct"/>
            <w:vAlign w:val="center"/>
          </w:tcPr>
          <w:p w14:paraId="31784DC5" w14:textId="41B93C94" w:rsidR="004A2D15" w:rsidRPr="0011677A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  <w:tc>
          <w:tcPr>
            <w:tcW w:w="1035" w:type="pct"/>
            <w:noWrap/>
            <w:vAlign w:val="center"/>
          </w:tcPr>
          <w:p w14:paraId="6F4C4F1D" w14:textId="77777777" w:rsidR="004A2D15" w:rsidRPr="00454D59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616" w:type="pct"/>
            <w:noWrap/>
            <w:vAlign w:val="center"/>
          </w:tcPr>
          <w:p w14:paraId="5D83EF7D" w14:textId="4E2BCA5A" w:rsidR="004A2D15" w:rsidRPr="0011677A" w:rsidRDefault="004A2D15" w:rsidP="00063BA2">
            <w:pPr>
              <w:jc w:val="center"/>
              <w:rPr>
                <w:rFonts w:ascii="Calibri" w:hAnsi="Calibri" w:cs="Calibri"/>
                <w:sz w:val="20"/>
              </w:rPr>
            </w:pPr>
          </w:p>
        </w:tc>
      </w:tr>
      <w:tr w:rsidR="0011677A" w:rsidRPr="00BD0BB3" w14:paraId="35E96E03" w14:textId="77777777" w:rsidTr="004A2D15">
        <w:trPr>
          <w:trHeight w:val="576"/>
          <w:jc w:val="center"/>
        </w:trPr>
        <w:tc>
          <w:tcPr>
            <w:tcW w:w="1159" w:type="pct"/>
            <w:vAlign w:val="center"/>
          </w:tcPr>
          <w:p w14:paraId="1F46C52B" w14:textId="57DF80A9" w:rsidR="0011677A" w:rsidRPr="0011677A" w:rsidRDefault="0011677A" w:rsidP="00063BA2">
            <w:pPr>
              <w:jc w:val="center"/>
              <w:rPr>
                <w:rFonts w:ascii="Calibri" w:hAnsi="Calibri" w:cs="Calibri"/>
                <w:sz w:val="20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  <w:tc>
          <w:tcPr>
            <w:tcW w:w="1028" w:type="pct"/>
            <w:vAlign w:val="center"/>
          </w:tcPr>
          <w:p w14:paraId="7906B784" w14:textId="572E2DA6" w:rsidR="0011677A" w:rsidRPr="004A2D15" w:rsidRDefault="0011677A" w:rsidP="004A2D1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A2D15">
              <w:rPr>
                <w:rFonts w:ascii="Calibri" w:hAnsi="Calibri" w:cs="Calibri"/>
                <w:sz w:val="22"/>
                <w:szCs w:val="22"/>
              </w:rPr>
              <w:t>Compliance</w:t>
            </w:r>
          </w:p>
        </w:tc>
        <w:tc>
          <w:tcPr>
            <w:tcW w:w="1162" w:type="pct"/>
            <w:vAlign w:val="center"/>
          </w:tcPr>
          <w:p w14:paraId="11BB4C4D" w14:textId="3457C835" w:rsidR="0011677A" w:rsidRPr="0011677A" w:rsidRDefault="0011677A" w:rsidP="00063BA2">
            <w:pPr>
              <w:jc w:val="center"/>
              <w:rPr>
                <w:rFonts w:ascii="Calibri" w:hAnsi="Calibri" w:cs="Calibri"/>
                <w:sz w:val="20"/>
              </w:rPr>
            </w:pPr>
            <w:r w:rsidRPr="0011677A">
              <w:rPr>
                <w:rFonts w:ascii="Calibri" w:hAnsi="Calibri" w:cs="Calibri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77A">
              <w:rPr>
                <w:rFonts w:ascii="Calibri" w:hAnsi="Calibri" w:cs="Calibri"/>
                <w:sz w:val="20"/>
              </w:rPr>
              <w:instrText xml:space="preserve"> FORMTEXT </w:instrText>
            </w:r>
            <w:r w:rsidRPr="0011677A">
              <w:rPr>
                <w:rFonts w:ascii="Calibri" w:hAnsi="Calibri" w:cs="Calibri"/>
                <w:sz w:val="20"/>
              </w:rPr>
            </w:r>
            <w:r w:rsidRPr="0011677A">
              <w:rPr>
                <w:rFonts w:ascii="Calibri" w:hAnsi="Calibri" w:cs="Calibri"/>
                <w:sz w:val="20"/>
              </w:rPr>
              <w:fldChar w:fldCharType="separate"/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noProof/>
                <w:sz w:val="20"/>
              </w:rPr>
              <w:t> </w:t>
            </w:r>
            <w:r w:rsidRPr="0011677A">
              <w:rPr>
                <w:rFonts w:ascii="Calibri" w:hAnsi="Calibri" w:cs="Calibri"/>
                <w:sz w:val="20"/>
              </w:rPr>
              <w:fldChar w:fldCharType="end"/>
            </w:r>
          </w:p>
        </w:tc>
        <w:tc>
          <w:tcPr>
            <w:tcW w:w="1035" w:type="pct"/>
            <w:noWrap/>
            <w:vAlign w:val="center"/>
          </w:tcPr>
          <w:p w14:paraId="596AD780" w14:textId="77777777" w:rsidR="0011677A" w:rsidRPr="00454D59" w:rsidRDefault="0011677A" w:rsidP="00063BA2">
            <w:pPr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616" w:type="pct"/>
            <w:noWrap/>
            <w:vAlign w:val="center"/>
          </w:tcPr>
          <w:p w14:paraId="72DA25CF" w14:textId="55B7C139" w:rsidR="0011677A" w:rsidRPr="0011677A" w:rsidRDefault="0011677A" w:rsidP="00063BA2">
            <w:pPr>
              <w:jc w:val="center"/>
              <w:rPr>
                <w:rFonts w:ascii="Calibri" w:hAnsi="Calibri" w:cs="Calibri"/>
                <w:sz w:val="20"/>
              </w:rPr>
            </w:pPr>
          </w:p>
        </w:tc>
      </w:tr>
      <w:bookmarkEnd w:id="1"/>
    </w:tbl>
    <w:p w14:paraId="40D35B97" w14:textId="77777777" w:rsidR="00F53F9A" w:rsidRPr="00C14116" w:rsidRDefault="00F53F9A" w:rsidP="006C23D2">
      <w:pPr>
        <w:rPr>
          <w:rFonts w:asciiTheme="minorHAnsi" w:hAnsiTheme="minorHAnsi" w:cstheme="minorHAnsi"/>
          <w:szCs w:val="24"/>
          <w:vertAlign w:val="superscript"/>
        </w:rPr>
      </w:pPr>
    </w:p>
    <w:sectPr w:rsidR="00F53F9A" w:rsidRPr="00C14116" w:rsidSect="005616AE">
      <w:headerReference w:type="default" r:id="rId11"/>
      <w:footerReference w:type="default" r:id="rId12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CCA08" w14:textId="77777777" w:rsidR="00A877B4" w:rsidRDefault="00A877B4">
      <w:r>
        <w:separator/>
      </w:r>
    </w:p>
  </w:endnote>
  <w:endnote w:type="continuationSeparator" w:id="0">
    <w:p w14:paraId="3DC88204" w14:textId="77777777" w:rsidR="00A877B4" w:rsidRDefault="00A877B4">
      <w:r>
        <w:continuationSeparator/>
      </w:r>
    </w:p>
  </w:endnote>
  <w:endnote w:type="continuationNotice" w:id="1">
    <w:p w14:paraId="754FB51B" w14:textId="77777777" w:rsidR="00A877B4" w:rsidRDefault="00A87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ahoma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C0547" w14:textId="7A3E0F53" w:rsidR="004E5DD1" w:rsidRPr="004E5DD1" w:rsidRDefault="004E5DD1" w:rsidP="004E5DD1">
    <w:pPr>
      <w:tabs>
        <w:tab w:val="center" w:pos="4680"/>
        <w:tab w:val="right" w:pos="10080"/>
      </w:tabs>
      <w:rPr>
        <w:rFonts w:ascii="Calibri" w:hAnsi="Calibri" w:cs="Calibri"/>
        <w:color w:val="auto"/>
        <w:sz w:val="22"/>
        <w:szCs w:val="18"/>
      </w:rPr>
    </w:pPr>
    <w:r w:rsidRPr="004E5DD1">
      <w:rPr>
        <w:rFonts w:ascii="Calibri" w:hAnsi="Calibri" w:cs="Calibri"/>
        <w:color w:val="auto"/>
        <w:sz w:val="22"/>
        <w:szCs w:val="18"/>
      </w:rPr>
      <w:t>QMSF-1400-</w:t>
    </w:r>
    <w:r w:rsidR="006B1F50">
      <w:rPr>
        <w:rFonts w:ascii="Calibri" w:hAnsi="Calibri" w:cs="Calibri"/>
        <w:color w:val="auto"/>
        <w:sz w:val="22"/>
        <w:szCs w:val="18"/>
      </w:rPr>
      <w:t>8</w:t>
    </w:r>
    <w:r w:rsidRPr="004E5DD1">
      <w:rPr>
        <w:rFonts w:ascii="Calibri" w:hAnsi="Calibri" w:cs="Calibri"/>
        <w:color w:val="auto"/>
        <w:sz w:val="22"/>
        <w:szCs w:val="18"/>
      </w:rPr>
      <w:t xml:space="preserve"> rev </w:t>
    </w:r>
    <w:r w:rsidR="002D5A10">
      <w:rPr>
        <w:rFonts w:ascii="Calibri" w:hAnsi="Calibri" w:cs="Calibri"/>
        <w:color w:val="auto"/>
        <w:sz w:val="22"/>
        <w:szCs w:val="18"/>
      </w:rPr>
      <w:t>D</w:t>
    </w:r>
    <w:r w:rsidRPr="004E5DD1">
      <w:rPr>
        <w:rFonts w:ascii="Calibri" w:hAnsi="Calibri" w:cs="Calibri"/>
        <w:color w:val="auto"/>
        <w:sz w:val="22"/>
        <w:szCs w:val="18"/>
      </w:rPr>
      <w:tab/>
    </w:r>
    <w:r w:rsidRPr="004E5DD1">
      <w:rPr>
        <w:rFonts w:ascii="Calibri" w:hAnsi="Calibri" w:cs="Calibri"/>
        <w:color w:val="auto"/>
        <w:sz w:val="22"/>
        <w:szCs w:val="18"/>
      </w:rPr>
      <w:tab/>
      <w:t xml:space="preserve">Page </w:t>
    </w:r>
    <w:r w:rsidRPr="004E5DD1">
      <w:rPr>
        <w:rFonts w:ascii="Calibri" w:hAnsi="Calibri" w:cs="Calibri"/>
        <w:color w:val="auto"/>
        <w:sz w:val="22"/>
        <w:szCs w:val="22"/>
      </w:rPr>
      <w:fldChar w:fldCharType="begin"/>
    </w:r>
    <w:r w:rsidRPr="004E5DD1">
      <w:rPr>
        <w:rFonts w:ascii="Calibri" w:hAnsi="Calibri" w:cs="Calibri"/>
        <w:color w:val="auto"/>
        <w:sz w:val="22"/>
        <w:szCs w:val="18"/>
      </w:rPr>
      <w:instrText xml:space="preserve"> PAGE </w:instrText>
    </w:r>
    <w:r w:rsidRPr="004E5DD1">
      <w:rPr>
        <w:rFonts w:ascii="Calibri" w:hAnsi="Calibri" w:cs="Calibri"/>
        <w:color w:val="auto"/>
        <w:sz w:val="22"/>
        <w:szCs w:val="22"/>
      </w:rPr>
      <w:fldChar w:fldCharType="separate"/>
    </w:r>
    <w:r w:rsidRPr="004E5DD1">
      <w:rPr>
        <w:rFonts w:ascii="Calibri" w:hAnsi="Calibri" w:cs="Calibri"/>
        <w:color w:val="auto"/>
        <w:szCs w:val="24"/>
      </w:rPr>
      <w:t>1</w:t>
    </w:r>
    <w:r w:rsidRPr="004E5DD1">
      <w:rPr>
        <w:rFonts w:ascii="Calibri" w:hAnsi="Calibri" w:cs="Calibri"/>
        <w:color w:val="auto"/>
        <w:sz w:val="22"/>
        <w:szCs w:val="22"/>
      </w:rPr>
      <w:fldChar w:fldCharType="end"/>
    </w:r>
    <w:r w:rsidRPr="004E5DD1">
      <w:rPr>
        <w:rFonts w:ascii="Calibri" w:hAnsi="Calibri" w:cs="Calibri"/>
        <w:color w:val="auto"/>
        <w:sz w:val="22"/>
        <w:szCs w:val="18"/>
      </w:rPr>
      <w:t xml:space="preserve"> of </w:t>
    </w:r>
    <w:r w:rsidRPr="004E5DD1">
      <w:rPr>
        <w:rFonts w:ascii="Calibri" w:hAnsi="Calibri" w:cs="Calibri"/>
        <w:color w:val="auto"/>
        <w:sz w:val="22"/>
        <w:szCs w:val="22"/>
      </w:rPr>
      <w:fldChar w:fldCharType="begin"/>
    </w:r>
    <w:r w:rsidRPr="004E5DD1">
      <w:rPr>
        <w:rFonts w:ascii="Calibri" w:hAnsi="Calibri" w:cs="Calibri"/>
        <w:color w:val="auto"/>
        <w:sz w:val="22"/>
        <w:szCs w:val="18"/>
      </w:rPr>
      <w:instrText xml:space="preserve"> NUMPAGES  </w:instrText>
    </w:r>
    <w:r w:rsidRPr="004E5DD1">
      <w:rPr>
        <w:rFonts w:ascii="Calibri" w:hAnsi="Calibri" w:cs="Calibri"/>
        <w:color w:val="auto"/>
        <w:sz w:val="22"/>
        <w:szCs w:val="22"/>
      </w:rPr>
      <w:fldChar w:fldCharType="separate"/>
    </w:r>
    <w:r w:rsidRPr="004E5DD1">
      <w:rPr>
        <w:rFonts w:ascii="Calibri" w:hAnsi="Calibri" w:cs="Calibri"/>
        <w:color w:val="auto"/>
        <w:szCs w:val="24"/>
      </w:rPr>
      <w:t>1</w:t>
    </w:r>
    <w:r w:rsidRPr="004E5DD1">
      <w:rPr>
        <w:rFonts w:ascii="Calibri" w:hAnsi="Calibri" w:cs="Calibri"/>
        <w:color w:val="auto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64CE" w14:textId="77777777" w:rsidR="00A877B4" w:rsidRDefault="00A877B4">
      <w:r>
        <w:separator/>
      </w:r>
    </w:p>
  </w:footnote>
  <w:footnote w:type="continuationSeparator" w:id="0">
    <w:p w14:paraId="0EF7D2E9" w14:textId="77777777" w:rsidR="00A877B4" w:rsidRDefault="00A877B4">
      <w:r>
        <w:continuationSeparator/>
      </w:r>
    </w:p>
  </w:footnote>
  <w:footnote w:type="continuationNotice" w:id="1">
    <w:p w14:paraId="706D0A92" w14:textId="77777777" w:rsidR="00A877B4" w:rsidRDefault="00A877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34F2" w14:textId="77777777" w:rsidR="00004D41" w:rsidRDefault="00004D41">
    <w:pPr>
      <w:pStyle w:val="Header"/>
    </w:pPr>
  </w:p>
  <w:tbl>
    <w:tblPr>
      <w:tblpPr w:leftFromText="180" w:rightFromText="180" w:bottomFromText="200" w:vertAnchor="text" w:horzAnchor="margin" w:tblpY="182"/>
      <w:tblW w:w="1007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shd w:val="clear" w:color="auto" w:fill="E6E6E6"/>
      <w:tblLayout w:type="fixed"/>
      <w:tblCellMar>
        <w:left w:w="158" w:type="dxa"/>
        <w:right w:w="158" w:type="dxa"/>
      </w:tblCellMar>
      <w:tblLook w:val="04A0" w:firstRow="1" w:lastRow="0" w:firstColumn="1" w:lastColumn="0" w:noHBand="0" w:noVBand="1"/>
    </w:tblPr>
    <w:tblGrid>
      <w:gridCol w:w="2512"/>
      <w:gridCol w:w="5310"/>
      <w:gridCol w:w="2250"/>
    </w:tblGrid>
    <w:tr w:rsidR="00004D41" w:rsidRPr="005706BF" w14:paraId="0CAAC0F9" w14:textId="77777777" w:rsidTr="009F55DE">
      <w:trPr>
        <w:trHeight w:val="1008"/>
      </w:trPr>
      <w:tc>
        <w:tcPr>
          <w:tcW w:w="2512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vAlign w:val="center"/>
          <w:hideMark/>
        </w:tcPr>
        <w:p w14:paraId="5D75B22E" w14:textId="3F4C71B9" w:rsidR="008B5226" w:rsidRPr="008B5226" w:rsidRDefault="008B5226" w:rsidP="008B5226">
          <w:pPr>
            <w:spacing w:line="276" w:lineRule="auto"/>
            <w:ind w:left="-180" w:right="-155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8B5226">
            <w:rPr>
              <w:rFonts w:ascii="Calibri" w:hAnsi="Calibri" w:cs="Calibri"/>
              <w:b/>
              <w:bCs/>
              <w:noProof/>
              <w:sz w:val="22"/>
              <w:szCs w:val="22"/>
            </w:rPr>
            <w:drawing>
              <wp:inline distT="0" distB="0" distL="0" distR="0" wp14:anchorId="28A50320" wp14:editId="05C44730">
                <wp:extent cx="1394460" cy="620395"/>
                <wp:effectExtent l="0" t="0" r="0" b="0"/>
                <wp:docPr id="199698860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446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2E10C52" w14:textId="07416CAD" w:rsidR="00004D41" w:rsidRPr="005706BF" w:rsidRDefault="00004D41" w:rsidP="005616AE">
          <w:pPr>
            <w:spacing w:line="276" w:lineRule="auto"/>
            <w:ind w:left="-180" w:right="-155"/>
            <w:rPr>
              <w:rFonts w:ascii="Calibri" w:hAnsi="Calibri" w:cs="Calibri"/>
              <w:b/>
              <w:bCs/>
              <w:sz w:val="22"/>
              <w:szCs w:val="22"/>
            </w:rPr>
          </w:pPr>
        </w:p>
      </w:tc>
      <w:tc>
        <w:tcPr>
          <w:tcW w:w="5310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vAlign w:val="center"/>
        </w:tcPr>
        <w:p w14:paraId="5277AAA7" w14:textId="77777777" w:rsidR="006B1F50" w:rsidRDefault="00642DF7" w:rsidP="005616AE">
          <w:pPr>
            <w:ind w:left="-74" w:right="-75"/>
            <w:jc w:val="center"/>
            <w:rPr>
              <w:rFonts w:ascii="Calibri" w:hAnsi="Calibri" w:cs="Arial"/>
              <w:b/>
              <w:sz w:val="32"/>
              <w:szCs w:val="22"/>
            </w:rPr>
          </w:pPr>
          <w:r w:rsidRPr="005616AE">
            <w:rPr>
              <w:rFonts w:ascii="Calibri" w:hAnsi="Calibri" w:cs="Arial"/>
              <w:b/>
              <w:sz w:val="32"/>
              <w:szCs w:val="22"/>
            </w:rPr>
            <w:t>OsteoFab Custom</w:t>
          </w:r>
          <w:r w:rsidR="005616AE" w:rsidRPr="005616AE">
            <w:rPr>
              <w:rFonts w:ascii="Calibri" w:hAnsi="Calibri" w:cs="Arial"/>
              <w:b/>
              <w:sz w:val="32"/>
              <w:szCs w:val="22"/>
            </w:rPr>
            <w:t xml:space="preserve"> Device </w:t>
          </w:r>
        </w:p>
        <w:p w14:paraId="4CC1C13E" w14:textId="417C8B64" w:rsidR="00004D41" w:rsidRPr="00EB0ED5" w:rsidRDefault="00004D41" w:rsidP="005616AE">
          <w:pPr>
            <w:ind w:left="-74" w:right="-75"/>
            <w:jc w:val="center"/>
            <w:rPr>
              <w:rFonts w:ascii="Calibri" w:hAnsi="Calibri" w:cs="Arial"/>
              <w:b/>
              <w:sz w:val="28"/>
              <w:szCs w:val="21"/>
            </w:rPr>
          </w:pPr>
          <w:r w:rsidRPr="005616AE">
            <w:rPr>
              <w:rFonts w:ascii="Calibri" w:hAnsi="Calibri" w:cs="Arial"/>
              <w:b/>
              <w:sz w:val="32"/>
              <w:szCs w:val="22"/>
            </w:rPr>
            <w:t>Design</w:t>
          </w:r>
          <w:r w:rsidR="00D14154">
            <w:rPr>
              <w:rFonts w:ascii="Calibri" w:hAnsi="Calibri" w:cs="Arial"/>
              <w:b/>
              <w:sz w:val="32"/>
              <w:szCs w:val="22"/>
            </w:rPr>
            <w:t xml:space="preserve"> </w:t>
          </w:r>
          <w:r w:rsidRPr="005616AE">
            <w:rPr>
              <w:rFonts w:ascii="Calibri" w:hAnsi="Calibri" w:cs="Arial"/>
              <w:b/>
              <w:sz w:val="32"/>
              <w:szCs w:val="22"/>
            </w:rPr>
            <w:t xml:space="preserve">Review </w:t>
          </w:r>
          <w:r w:rsidR="00C14116">
            <w:rPr>
              <w:rFonts w:ascii="Calibri" w:hAnsi="Calibri" w:cs="Arial"/>
              <w:b/>
              <w:sz w:val="32"/>
              <w:szCs w:val="22"/>
            </w:rPr>
            <w:t>&amp; Transfer</w:t>
          </w:r>
        </w:p>
      </w:tc>
      <w:tc>
        <w:tcPr>
          <w:tcW w:w="2250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vAlign w:val="center"/>
        </w:tcPr>
        <w:p w14:paraId="401F5272" w14:textId="33DDB7F7" w:rsidR="00004D41" w:rsidRPr="00B65EB7" w:rsidRDefault="00004D41" w:rsidP="00113544">
          <w:pPr>
            <w:ind w:left="-74" w:right="-74"/>
            <w:jc w:val="center"/>
            <w:rPr>
              <w:rFonts w:ascii="Calibri" w:hAnsi="Calibri" w:cs="Arial"/>
              <w:b/>
              <w:sz w:val="32"/>
              <w:szCs w:val="22"/>
            </w:rPr>
          </w:pPr>
          <w:r w:rsidRPr="00B65EB7">
            <w:rPr>
              <w:rFonts w:ascii="Calibri" w:hAnsi="Calibri" w:cs="Calibri"/>
              <w:b/>
              <w:sz w:val="32"/>
              <w:szCs w:val="22"/>
            </w:rPr>
            <w:t>QMSF-</w:t>
          </w:r>
          <w:r w:rsidR="00972D83" w:rsidRPr="00B65EB7">
            <w:rPr>
              <w:rFonts w:ascii="Calibri" w:hAnsi="Calibri" w:cs="Calibri"/>
              <w:b/>
              <w:sz w:val="32"/>
              <w:szCs w:val="22"/>
            </w:rPr>
            <w:t>1400-</w:t>
          </w:r>
          <w:r w:rsidR="006B1F50" w:rsidRPr="00B65EB7">
            <w:rPr>
              <w:rFonts w:ascii="Calibri" w:hAnsi="Calibri" w:cs="Calibri"/>
              <w:b/>
              <w:sz w:val="32"/>
              <w:szCs w:val="22"/>
            </w:rPr>
            <w:t>8</w:t>
          </w:r>
        </w:p>
      </w:tc>
    </w:tr>
    <w:tr w:rsidR="00004D41" w:rsidRPr="005706BF" w14:paraId="33955AC6" w14:textId="77777777" w:rsidTr="009F55DE">
      <w:trPr>
        <w:trHeight w:val="360"/>
      </w:trPr>
      <w:tc>
        <w:tcPr>
          <w:tcW w:w="2512" w:type="dxa"/>
          <w:vMerge/>
          <w:vAlign w:val="center"/>
        </w:tcPr>
        <w:p w14:paraId="0DB9D6F8" w14:textId="77777777" w:rsidR="00004D41" w:rsidRPr="005706BF" w:rsidRDefault="00004D41" w:rsidP="00113544">
          <w:pPr>
            <w:spacing w:line="276" w:lineRule="auto"/>
            <w:ind w:left="-180"/>
            <w:rPr>
              <w:rFonts w:ascii="Calibri" w:hAnsi="Calibri" w:cs="Calibri"/>
              <w:sz w:val="22"/>
              <w:szCs w:val="22"/>
            </w:rPr>
          </w:pPr>
        </w:p>
      </w:tc>
      <w:tc>
        <w:tcPr>
          <w:tcW w:w="5310" w:type="dxa"/>
          <w:tcBorders>
            <w:top w:val="single" w:sz="6" w:space="0" w:color="000000" w:themeColor="text1"/>
            <w:left w:val="single" w:sz="6" w:space="0" w:color="000000" w:themeColor="text1"/>
            <w:right w:val="single" w:sz="6" w:space="0" w:color="000000" w:themeColor="text1"/>
          </w:tcBorders>
          <w:vAlign w:val="center"/>
        </w:tcPr>
        <w:p w14:paraId="2D7898A6" w14:textId="64B99F05" w:rsidR="00004D41" w:rsidRPr="005616AE" w:rsidRDefault="00004D41" w:rsidP="00113544">
          <w:pPr>
            <w:ind w:left="-74" w:right="-75"/>
            <w:jc w:val="center"/>
            <w:rPr>
              <w:rFonts w:ascii="Calibri" w:hAnsi="Calibri" w:cs="Arial"/>
              <w:szCs w:val="24"/>
            </w:rPr>
          </w:pPr>
          <w:r w:rsidRPr="005616AE">
            <w:rPr>
              <w:rFonts w:ascii="Calibri" w:hAnsi="Calibri" w:cs="Arial"/>
              <w:szCs w:val="24"/>
            </w:rPr>
            <w:t>Owner: Engineering</w:t>
          </w:r>
          <w:r w:rsidR="005616AE" w:rsidRPr="005616AE">
            <w:rPr>
              <w:rFonts w:ascii="Calibri" w:hAnsi="Calibri" w:cs="Arial"/>
              <w:szCs w:val="24"/>
            </w:rPr>
            <w:t xml:space="preserve"> &amp; Compliance</w:t>
          </w:r>
        </w:p>
      </w:tc>
      <w:tc>
        <w:tcPr>
          <w:tcW w:w="2250" w:type="dxa"/>
          <w:tcBorders>
            <w:top w:val="single" w:sz="6" w:space="0" w:color="000000" w:themeColor="text1"/>
            <w:left w:val="nil"/>
            <w:right w:val="single" w:sz="6" w:space="0" w:color="000000" w:themeColor="text1"/>
          </w:tcBorders>
          <w:vAlign w:val="center"/>
        </w:tcPr>
        <w:p w14:paraId="0684E6C2" w14:textId="23920584" w:rsidR="00004D41" w:rsidRPr="00ED5A2B" w:rsidRDefault="00004D41" w:rsidP="00113544">
          <w:pPr>
            <w:ind w:left="-164" w:right="-149"/>
            <w:jc w:val="center"/>
            <w:rPr>
              <w:rFonts w:ascii="Calibri" w:hAnsi="Calibri" w:cs="Arial"/>
              <w:b/>
              <w:bCs/>
              <w:szCs w:val="24"/>
            </w:rPr>
          </w:pPr>
          <w:r w:rsidRPr="005616AE">
            <w:rPr>
              <w:rFonts w:ascii="Calibri" w:hAnsi="Calibri" w:cs="Calibri"/>
              <w:szCs w:val="24"/>
            </w:rPr>
            <w:t>Revision:</w:t>
          </w:r>
          <w:r>
            <w:rPr>
              <w:rFonts w:ascii="Calibri" w:hAnsi="Calibri" w:cs="Calibri"/>
              <w:sz w:val="22"/>
              <w:szCs w:val="22"/>
            </w:rPr>
            <w:t xml:space="preserve"> </w:t>
          </w:r>
          <w:r w:rsidR="002D5A10">
            <w:rPr>
              <w:rFonts w:ascii="Calibri" w:hAnsi="Calibri" w:cs="Calibri"/>
              <w:b/>
              <w:bCs/>
              <w:sz w:val="28"/>
              <w:szCs w:val="28"/>
            </w:rPr>
            <w:t>D</w:t>
          </w:r>
        </w:p>
      </w:tc>
    </w:tr>
  </w:tbl>
  <w:p w14:paraId="27DEE89F" w14:textId="77777777" w:rsidR="00004D41" w:rsidRPr="00511BB5" w:rsidRDefault="00004D41" w:rsidP="002D24DD">
    <w:pPr>
      <w:pStyle w:val="Header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A89F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hybridMultilevel"/>
    <w:tmpl w:val="EB7EC756"/>
    <w:lvl w:ilvl="0" w:tplc="1FFC519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92E85FB0">
      <w:numFmt w:val="decimal"/>
      <w:lvlText w:val=""/>
      <w:lvlJc w:val="left"/>
    </w:lvl>
    <w:lvl w:ilvl="2" w:tplc="4D0890E0">
      <w:numFmt w:val="decimal"/>
      <w:lvlText w:val=""/>
      <w:lvlJc w:val="left"/>
    </w:lvl>
    <w:lvl w:ilvl="3" w:tplc="68C4B68A">
      <w:numFmt w:val="decimal"/>
      <w:lvlText w:val=""/>
      <w:lvlJc w:val="left"/>
    </w:lvl>
    <w:lvl w:ilvl="4" w:tplc="6BA658FA">
      <w:numFmt w:val="decimal"/>
      <w:lvlText w:val=""/>
      <w:lvlJc w:val="left"/>
    </w:lvl>
    <w:lvl w:ilvl="5" w:tplc="F306BD14">
      <w:numFmt w:val="decimal"/>
      <w:lvlText w:val=""/>
      <w:lvlJc w:val="left"/>
    </w:lvl>
    <w:lvl w:ilvl="6" w:tplc="304427C4">
      <w:numFmt w:val="decimal"/>
      <w:lvlText w:val=""/>
      <w:lvlJc w:val="left"/>
    </w:lvl>
    <w:lvl w:ilvl="7" w:tplc="CE50771C">
      <w:numFmt w:val="decimal"/>
      <w:lvlText w:val=""/>
      <w:lvlJc w:val="left"/>
    </w:lvl>
    <w:lvl w:ilvl="8" w:tplc="FDCAB2B2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F13633CE"/>
    <w:lvl w:ilvl="0" w:tplc="152EEF4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1A5ED3CE">
      <w:numFmt w:val="decimal"/>
      <w:lvlText w:val=""/>
      <w:lvlJc w:val="left"/>
    </w:lvl>
    <w:lvl w:ilvl="2" w:tplc="24F2D928">
      <w:numFmt w:val="decimal"/>
      <w:lvlText w:val=""/>
      <w:lvlJc w:val="left"/>
    </w:lvl>
    <w:lvl w:ilvl="3" w:tplc="654438AE">
      <w:numFmt w:val="decimal"/>
      <w:lvlText w:val=""/>
      <w:lvlJc w:val="left"/>
    </w:lvl>
    <w:lvl w:ilvl="4" w:tplc="DEAAB552">
      <w:numFmt w:val="decimal"/>
      <w:lvlText w:val=""/>
      <w:lvlJc w:val="left"/>
    </w:lvl>
    <w:lvl w:ilvl="5" w:tplc="8208ECB8">
      <w:numFmt w:val="decimal"/>
      <w:lvlText w:val=""/>
      <w:lvlJc w:val="left"/>
    </w:lvl>
    <w:lvl w:ilvl="6" w:tplc="134EF54A">
      <w:numFmt w:val="decimal"/>
      <w:lvlText w:val=""/>
      <w:lvlJc w:val="left"/>
    </w:lvl>
    <w:lvl w:ilvl="7" w:tplc="CB0627D6">
      <w:numFmt w:val="decimal"/>
      <w:lvlText w:val=""/>
      <w:lvlJc w:val="left"/>
    </w:lvl>
    <w:lvl w:ilvl="8" w:tplc="963AA1AE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9B00CE1E"/>
    <w:lvl w:ilvl="0" w:tplc="37DAEE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BB08A70C">
      <w:numFmt w:val="decimal"/>
      <w:lvlText w:val=""/>
      <w:lvlJc w:val="left"/>
    </w:lvl>
    <w:lvl w:ilvl="2" w:tplc="1CC644D2">
      <w:numFmt w:val="decimal"/>
      <w:lvlText w:val=""/>
      <w:lvlJc w:val="left"/>
    </w:lvl>
    <w:lvl w:ilvl="3" w:tplc="8A9849C4">
      <w:numFmt w:val="decimal"/>
      <w:lvlText w:val=""/>
      <w:lvlJc w:val="left"/>
    </w:lvl>
    <w:lvl w:ilvl="4" w:tplc="455ADBB8">
      <w:numFmt w:val="decimal"/>
      <w:lvlText w:val=""/>
      <w:lvlJc w:val="left"/>
    </w:lvl>
    <w:lvl w:ilvl="5" w:tplc="C85E3466">
      <w:numFmt w:val="decimal"/>
      <w:lvlText w:val=""/>
      <w:lvlJc w:val="left"/>
    </w:lvl>
    <w:lvl w:ilvl="6" w:tplc="8760FC3C">
      <w:numFmt w:val="decimal"/>
      <w:lvlText w:val=""/>
      <w:lvlJc w:val="left"/>
    </w:lvl>
    <w:lvl w:ilvl="7" w:tplc="0F8A7DC2">
      <w:numFmt w:val="decimal"/>
      <w:lvlText w:val=""/>
      <w:lvlJc w:val="left"/>
    </w:lvl>
    <w:lvl w:ilvl="8" w:tplc="F0DCC23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85523D5E"/>
    <w:lvl w:ilvl="0" w:tplc="A8D6C0D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94B2D5F4">
      <w:numFmt w:val="decimal"/>
      <w:lvlText w:val=""/>
      <w:lvlJc w:val="left"/>
    </w:lvl>
    <w:lvl w:ilvl="2" w:tplc="B13A94B4">
      <w:numFmt w:val="decimal"/>
      <w:lvlText w:val=""/>
      <w:lvlJc w:val="left"/>
    </w:lvl>
    <w:lvl w:ilvl="3" w:tplc="2D16FB3C">
      <w:numFmt w:val="decimal"/>
      <w:lvlText w:val=""/>
      <w:lvlJc w:val="left"/>
    </w:lvl>
    <w:lvl w:ilvl="4" w:tplc="FA94B8BC">
      <w:numFmt w:val="decimal"/>
      <w:lvlText w:val=""/>
      <w:lvlJc w:val="left"/>
    </w:lvl>
    <w:lvl w:ilvl="5" w:tplc="A1909F3C">
      <w:numFmt w:val="decimal"/>
      <w:lvlText w:val=""/>
      <w:lvlJc w:val="left"/>
    </w:lvl>
    <w:lvl w:ilvl="6" w:tplc="5FEE86FC">
      <w:numFmt w:val="decimal"/>
      <w:lvlText w:val=""/>
      <w:lvlJc w:val="left"/>
    </w:lvl>
    <w:lvl w:ilvl="7" w:tplc="E3DC15D6">
      <w:numFmt w:val="decimal"/>
      <w:lvlText w:val=""/>
      <w:lvlJc w:val="left"/>
    </w:lvl>
    <w:lvl w:ilvl="8" w:tplc="287441A0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41F2373C"/>
    <w:lvl w:ilvl="0" w:tplc="0F94E77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86E80450">
      <w:numFmt w:val="decimal"/>
      <w:lvlText w:val=""/>
      <w:lvlJc w:val="left"/>
    </w:lvl>
    <w:lvl w:ilvl="2" w:tplc="D960DCEE">
      <w:numFmt w:val="decimal"/>
      <w:lvlText w:val=""/>
      <w:lvlJc w:val="left"/>
    </w:lvl>
    <w:lvl w:ilvl="3" w:tplc="412A6AA0">
      <w:numFmt w:val="decimal"/>
      <w:lvlText w:val=""/>
      <w:lvlJc w:val="left"/>
    </w:lvl>
    <w:lvl w:ilvl="4" w:tplc="0BC86212">
      <w:numFmt w:val="decimal"/>
      <w:lvlText w:val=""/>
      <w:lvlJc w:val="left"/>
    </w:lvl>
    <w:lvl w:ilvl="5" w:tplc="E0BE6D96">
      <w:numFmt w:val="decimal"/>
      <w:lvlText w:val=""/>
      <w:lvlJc w:val="left"/>
    </w:lvl>
    <w:lvl w:ilvl="6" w:tplc="6FE62668">
      <w:numFmt w:val="decimal"/>
      <w:lvlText w:val=""/>
      <w:lvlJc w:val="left"/>
    </w:lvl>
    <w:lvl w:ilvl="7" w:tplc="BD0E799E">
      <w:numFmt w:val="decimal"/>
      <w:lvlText w:val=""/>
      <w:lvlJc w:val="left"/>
    </w:lvl>
    <w:lvl w:ilvl="8" w:tplc="39F4A0A6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007E63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B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hybridMultilevel"/>
    <w:tmpl w:val="A2503F58"/>
    <w:lvl w:ilvl="0" w:tplc="BBB490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5A282F74">
      <w:numFmt w:val="decimal"/>
      <w:lvlText w:val=""/>
      <w:lvlJc w:val="left"/>
    </w:lvl>
    <w:lvl w:ilvl="2" w:tplc="D312D00A">
      <w:numFmt w:val="decimal"/>
      <w:lvlText w:val=""/>
      <w:lvlJc w:val="left"/>
    </w:lvl>
    <w:lvl w:ilvl="3" w:tplc="A8B22E72">
      <w:numFmt w:val="decimal"/>
      <w:lvlText w:val=""/>
      <w:lvlJc w:val="left"/>
    </w:lvl>
    <w:lvl w:ilvl="4" w:tplc="4726CF98">
      <w:numFmt w:val="decimal"/>
      <w:lvlText w:val=""/>
      <w:lvlJc w:val="left"/>
    </w:lvl>
    <w:lvl w:ilvl="5" w:tplc="76FE4E0C">
      <w:numFmt w:val="decimal"/>
      <w:lvlText w:val=""/>
      <w:lvlJc w:val="left"/>
    </w:lvl>
    <w:lvl w:ilvl="6" w:tplc="978081A0">
      <w:numFmt w:val="decimal"/>
      <w:lvlText w:val=""/>
      <w:lvlJc w:val="left"/>
    </w:lvl>
    <w:lvl w:ilvl="7" w:tplc="7298A64E">
      <w:numFmt w:val="decimal"/>
      <w:lvlText w:val=""/>
      <w:lvlJc w:val="left"/>
    </w:lvl>
    <w:lvl w:ilvl="8" w:tplc="A05A12EE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CAE0A926"/>
    <w:lvl w:ilvl="0" w:tplc="4A18E96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D64607C">
      <w:numFmt w:val="decimal"/>
      <w:lvlText w:val=""/>
      <w:lvlJc w:val="left"/>
    </w:lvl>
    <w:lvl w:ilvl="2" w:tplc="FDC04BEE">
      <w:numFmt w:val="decimal"/>
      <w:lvlText w:val=""/>
      <w:lvlJc w:val="left"/>
    </w:lvl>
    <w:lvl w:ilvl="3" w:tplc="43AA1B7A">
      <w:numFmt w:val="decimal"/>
      <w:lvlText w:val=""/>
      <w:lvlJc w:val="left"/>
    </w:lvl>
    <w:lvl w:ilvl="4" w:tplc="9FDC4F82">
      <w:numFmt w:val="decimal"/>
      <w:lvlText w:val=""/>
      <w:lvlJc w:val="left"/>
    </w:lvl>
    <w:lvl w:ilvl="5" w:tplc="C6E2687E">
      <w:numFmt w:val="decimal"/>
      <w:lvlText w:val=""/>
      <w:lvlJc w:val="left"/>
    </w:lvl>
    <w:lvl w:ilvl="6" w:tplc="36A0210E">
      <w:numFmt w:val="decimal"/>
      <w:lvlText w:val=""/>
      <w:lvlJc w:val="left"/>
    </w:lvl>
    <w:lvl w:ilvl="7" w:tplc="6304FDEE">
      <w:numFmt w:val="decimal"/>
      <w:lvlText w:val=""/>
      <w:lvlJc w:val="left"/>
    </w:lvl>
    <w:lvl w:ilvl="8" w:tplc="507C2F60">
      <w:numFmt w:val="decimal"/>
      <w:lvlText w:val=""/>
      <w:lvlJc w:val="left"/>
    </w:lvl>
  </w:abstractNum>
  <w:abstractNum w:abstractNumId="10" w15:restartNumberingAfterBreak="0">
    <w:nsid w:val="0E700172"/>
    <w:multiLevelType w:val="hybridMultilevel"/>
    <w:tmpl w:val="869478B6"/>
    <w:lvl w:ilvl="0" w:tplc="E8FA4B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C7927"/>
    <w:multiLevelType w:val="hybridMultilevel"/>
    <w:tmpl w:val="ECAE841A"/>
    <w:lvl w:ilvl="0" w:tplc="9ABA48B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45D2A"/>
    <w:multiLevelType w:val="hybridMultilevel"/>
    <w:tmpl w:val="C650A6E4"/>
    <w:lvl w:ilvl="0" w:tplc="B4AA57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1A1879A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E0C78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F448D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D38AD7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534FF3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7F47F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066DF0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AE2C67A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183A1B0D"/>
    <w:multiLevelType w:val="hybridMultilevel"/>
    <w:tmpl w:val="F9AA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F69CD"/>
    <w:multiLevelType w:val="hybridMultilevel"/>
    <w:tmpl w:val="A6A0B98C"/>
    <w:lvl w:ilvl="0" w:tplc="29260A1E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B6541"/>
    <w:multiLevelType w:val="hybridMultilevel"/>
    <w:tmpl w:val="A3EAD070"/>
    <w:lvl w:ilvl="0" w:tplc="1590A05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3189A"/>
    <w:multiLevelType w:val="hybridMultilevel"/>
    <w:tmpl w:val="D9644CE6"/>
    <w:lvl w:ilvl="0" w:tplc="0BD06540">
      <w:numFmt w:val="bullet"/>
      <w:lvlText w:val=""/>
      <w:lvlJc w:val="left"/>
      <w:pPr>
        <w:ind w:left="36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05FFA"/>
    <w:multiLevelType w:val="hybridMultilevel"/>
    <w:tmpl w:val="255E07DE"/>
    <w:lvl w:ilvl="0" w:tplc="C58AC72A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A1D0D"/>
    <w:multiLevelType w:val="multilevel"/>
    <w:tmpl w:val="71149C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86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736"/>
        </w:tabs>
        <w:ind w:left="2736" w:hanging="792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9" w15:restartNumberingAfterBreak="0">
    <w:nsid w:val="2AC20FC1"/>
    <w:multiLevelType w:val="hybridMultilevel"/>
    <w:tmpl w:val="01160902"/>
    <w:lvl w:ilvl="0" w:tplc="BFEC366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A82E2E"/>
    <w:multiLevelType w:val="hybridMultilevel"/>
    <w:tmpl w:val="A52AD214"/>
    <w:lvl w:ilvl="0" w:tplc="04E88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A45831"/>
    <w:multiLevelType w:val="multilevel"/>
    <w:tmpl w:val="38C89E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86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474D2814"/>
    <w:multiLevelType w:val="multilevel"/>
    <w:tmpl w:val="AB30D6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3" w15:restartNumberingAfterBreak="0">
    <w:nsid w:val="53F1013B"/>
    <w:multiLevelType w:val="multilevel"/>
    <w:tmpl w:val="CC6866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86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576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4" w15:restartNumberingAfterBreak="0">
    <w:nsid w:val="59AB49A3"/>
    <w:multiLevelType w:val="multilevel"/>
    <w:tmpl w:val="67C444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72"/>
        </w:tabs>
        <w:ind w:left="1872" w:hanging="792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5" w15:restartNumberingAfterBreak="0">
    <w:nsid w:val="674500C4"/>
    <w:multiLevelType w:val="multilevel"/>
    <w:tmpl w:val="9516F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76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num w:numId="1" w16cid:durableId="1738361238">
    <w:abstractNumId w:val="10"/>
  </w:num>
  <w:num w:numId="2" w16cid:durableId="1941643606">
    <w:abstractNumId w:val="18"/>
  </w:num>
  <w:num w:numId="3" w16cid:durableId="1675494875">
    <w:abstractNumId w:val="12"/>
  </w:num>
  <w:num w:numId="4" w16cid:durableId="360397021">
    <w:abstractNumId w:val="25"/>
  </w:num>
  <w:num w:numId="5" w16cid:durableId="1282148109">
    <w:abstractNumId w:val="9"/>
  </w:num>
  <w:num w:numId="6" w16cid:durableId="1481578737">
    <w:abstractNumId w:val="7"/>
  </w:num>
  <w:num w:numId="7" w16cid:durableId="674722854">
    <w:abstractNumId w:val="6"/>
  </w:num>
  <w:num w:numId="8" w16cid:durableId="1568422602">
    <w:abstractNumId w:val="5"/>
  </w:num>
  <w:num w:numId="9" w16cid:durableId="1499230171">
    <w:abstractNumId w:val="4"/>
  </w:num>
  <w:num w:numId="10" w16cid:durableId="1902327360">
    <w:abstractNumId w:val="8"/>
  </w:num>
  <w:num w:numId="11" w16cid:durableId="1479344788">
    <w:abstractNumId w:val="3"/>
  </w:num>
  <w:num w:numId="12" w16cid:durableId="1253009515">
    <w:abstractNumId w:val="2"/>
  </w:num>
  <w:num w:numId="13" w16cid:durableId="1462187853">
    <w:abstractNumId w:val="1"/>
  </w:num>
  <w:num w:numId="14" w16cid:durableId="2044093237">
    <w:abstractNumId w:val="0"/>
  </w:num>
  <w:num w:numId="15" w16cid:durableId="476187059">
    <w:abstractNumId w:val="22"/>
  </w:num>
  <w:num w:numId="16" w16cid:durableId="1475945854">
    <w:abstractNumId w:val="24"/>
  </w:num>
  <w:num w:numId="17" w16cid:durableId="291205665">
    <w:abstractNumId w:val="21"/>
  </w:num>
  <w:num w:numId="18" w16cid:durableId="493108238">
    <w:abstractNumId w:val="23"/>
  </w:num>
  <w:num w:numId="19" w16cid:durableId="466439068">
    <w:abstractNumId w:val="13"/>
  </w:num>
  <w:num w:numId="20" w16cid:durableId="1863350400">
    <w:abstractNumId w:val="17"/>
  </w:num>
  <w:num w:numId="21" w16cid:durableId="1816800249">
    <w:abstractNumId w:val="14"/>
  </w:num>
  <w:num w:numId="22" w16cid:durableId="1444686876">
    <w:abstractNumId w:val="16"/>
  </w:num>
  <w:num w:numId="23" w16cid:durableId="2028213217">
    <w:abstractNumId w:val="11"/>
  </w:num>
  <w:num w:numId="24" w16cid:durableId="1167553697">
    <w:abstractNumId w:val="15"/>
  </w:num>
  <w:num w:numId="25" w16cid:durableId="1016690021">
    <w:abstractNumId w:val="19"/>
  </w:num>
  <w:num w:numId="26" w16cid:durableId="12825660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yMjEzNTcwNzM3NzJV0lEKTi0uzszPAymwrAUAWsdnICwAAAA="/>
  </w:docVars>
  <w:rsids>
    <w:rsidRoot w:val="00482B9A"/>
    <w:rsid w:val="0000106C"/>
    <w:rsid w:val="00004D41"/>
    <w:rsid w:val="00005714"/>
    <w:rsid w:val="00005C66"/>
    <w:rsid w:val="00006037"/>
    <w:rsid w:val="00006F94"/>
    <w:rsid w:val="00010378"/>
    <w:rsid w:val="00010D13"/>
    <w:rsid w:val="00011B17"/>
    <w:rsid w:val="0001206A"/>
    <w:rsid w:val="00012126"/>
    <w:rsid w:val="000131A2"/>
    <w:rsid w:val="000138B2"/>
    <w:rsid w:val="000159C9"/>
    <w:rsid w:val="00016668"/>
    <w:rsid w:val="0001707E"/>
    <w:rsid w:val="00022EB6"/>
    <w:rsid w:val="00025474"/>
    <w:rsid w:val="000255A8"/>
    <w:rsid w:val="000259F0"/>
    <w:rsid w:val="000309AE"/>
    <w:rsid w:val="0003179F"/>
    <w:rsid w:val="00036359"/>
    <w:rsid w:val="00036887"/>
    <w:rsid w:val="00036F74"/>
    <w:rsid w:val="00040078"/>
    <w:rsid w:val="000400A2"/>
    <w:rsid w:val="0004246A"/>
    <w:rsid w:val="0004267A"/>
    <w:rsid w:val="00043365"/>
    <w:rsid w:val="00044987"/>
    <w:rsid w:val="000450C5"/>
    <w:rsid w:val="00046213"/>
    <w:rsid w:val="000462DB"/>
    <w:rsid w:val="000465E3"/>
    <w:rsid w:val="00047081"/>
    <w:rsid w:val="00052103"/>
    <w:rsid w:val="00053E3D"/>
    <w:rsid w:val="00054E9D"/>
    <w:rsid w:val="00056F66"/>
    <w:rsid w:val="00064BCE"/>
    <w:rsid w:val="000661D6"/>
    <w:rsid w:val="00066870"/>
    <w:rsid w:val="00067345"/>
    <w:rsid w:val="00070322"/>
    <w:rsid w:val="0007220A"/>
    <w:rsid w:val="00073D24"/>
    <w:rsid w:val="0007484A"/>
    <w:rsid w:val="00077523"/>
    <w:rsid w:val="00080F42"/>
    <w:rsid w:val="000814C6"/>
    <w:rsid w:val="000816F6"/>
    <w:rsid w:val="00082B15"/>
    <w:rsid w:val="00082FE7"/>
    <w:rsid w:val="00083069"/>
    <w:rsid w:val="00096F89"/>
    <w:rsid w:val="0009734C"/>
    <w:rsid w:val="00097734"/>
    <w:rsid w:val="000A15F5"/>
    <w:rsid w:val="000A3072"/>
    <w:rsid w:val="000A59EB"/>
    <w:rsid w:val="000B6CDD"/>
    <w:rsid w:val="000C0FBF"/>
    <w:rsid w:val="000C3358"/>
    <w:rsid w:val="000C3DEE"/>
    <w:rsid w:val="000C4B3B"/>
    <w:rsid w:val="000C4DD7"/>
    <w:rsid w:val="000C61C2"/>
    <w:rsid w:val="000C7598"/>
    <w:rsid w:val="000C7F0E"/>
    <w:rsid w:val="000D378D"/>
    <w:rsid w:val="000D401B"/>
    <w:rsid w:val="000D402F"/>
    <w:rsid w:val="000D4C2E"/>
    <w:rsid w:val="000D78A9"/>
    <w:rsid w:val="000D79CD"/>
    <w:rsid w:val="000D7A1A"/>
    <w:rsid w:val="000E194C"/>
    <w:rsid w:val="000E6323"/>
    <w:rsid w:val="000F1C5E"/>
    <w:rsid w:val="000F2B92"/>
    <w:rsid w:val="000F3050"/>
    <w:rsid w:val="000F4EFD"/>
    <w:rsid w:val="000F4F0A"/>
    <w:rsid w:val="000F59AF"/>
    <w:rsid w:val="000F5DB8"/>
    <w:rsid w:val="001009EA"/>
    <w:rsid w:val="0010360C"/>
    <w:rsid w:val="00103686"/>
    <w:rsid w:val="00104071"/>
    <w:rsid w:val="0010429A"/>
    <w:rsid w:val="00105351"/>
    <w:rsid w:val="00106DDE"/>
    <w:rsid w:val="00107A25"/>
    <w:rsid w:val="00107D36"/>
    <w:rsid w:val="00111BB7"/>
    <w:rsid w:val="00113544"/>
    <w:rsid w:val="00113A40"/>
    <w:rsid w:val="001151C9"/>
    <w:rsid w:val="00115B3F"/>
    <w:rsid w:val="0011677A"/>
    <w:rsid w:val="00117C71"/>
    <w:rsid w:val="0012162F"/>
    <w:rsid w:val="00123745"/>
    <w:rsid w:val="0012653D"/>
    <w:rsid w:val="001309C6"/>
    <w:rsid w:val="00130DB9"/>
    <w:rsid w:val="0013420B"/>
    <w:rsid w:val="00142595"/>
    <w:rsid w:val="00145544"/>
    <w:rsid w:val="00146710"/>
    <w:rsid w:val="00146E08"/>
    <w:rsid w:val="00147977"/>
    <w:rsid w:val="00147E3D"/>
    <w:rsid w:val="00154AC9"/>
    <w:rsid w:val="00156A6C"/>
    <w:rsid w:val="001576D0"/>
    <w:rsid w:val="00157950"/>
    <w:rsid w:val="00157CD3"/>
    <w:rsid w:val="001607FD"/>
    <w:rsid w:val="001622B8"/>
    <w:rsid w:val="00166658"/>
    <w:rsid w:val="00166F41"/>
    <w:rsid w:val="00167625"/>
    <w:rsid w:val="00167E1C"/>
    <w:rsid w:val="00171D55"/>
    <w:rsid w:val="00172BF3"/>
    <w:rsid w:val="00177EF2"/>
    <w:rsid w:val="00180C5F"/>
    <w:rsid w:val="00181BF1"/>
    <w:rsid w:val="00182BCB"/>
    <w:rsid w:val="00186C76"/>
    <w:rsid w:val="001870D2"/>
    <w:rsid w:val="00193000"/>
    <w:rsid w:val="001A0855"/>
    <w:rsid w:val="001A5731"/>
    <w:rsid w:val="001A5C18"/>
    <w:rsid w:val="001A6072"/>
    <w:rsid w:val="001A6C97"/>
    <w:rsid w:val="001A7C55"/>
    <w:rsid w:val="001B0279"/>
    <w:rsid w:val="001B0350"/>
    <w:rsid w:val="001B084F"/>
    <w:rsid w:val="001B2563"/>
    <w:rsid w:val="001B3602"/>
    <w:rsid w:val="001B3FF3"/>
    <w:rsid w:val="001B54EA"/>
    <w:rsid w:val="001C08D4"/>
    <w:rsid w:val="001C28B0"/>
    <w:rsid w:val="001C29F7"/>
    <w:rsid w:val="001C466E"/>
    <w:rsid w:val="001C6096"/>
    <w:rsid w:val="001C7869"/>
    <w:rsid w:val="001D3224"/>
    <w:rsid w:val="001D6988"/>
    <w:rsid w:val="001D7014"/>
    <w:rsid w:val="001E0AF3"/>
    <w:rsid w:val="001E1A86"/>
    <w:rsid w:val="001E3DCF"/>
    <w:rsid w:val="001E56FB"/>
    <w:rsid w:val="001F20CF"/>
    <w:rsid w:val="001F20FF"/>
    <w:rsid w:val="001F2385"/>
    <w:rsid w:val="001F45E7"/>
    <w:rsid w:val="001F4AA9"/>
    <w:rsid w:val="001F514D"/>
    <w:rsid w:val="001F5375"/>
    <w:rsid w:val="001F5CBD"/>
    <w:rsid w:val="001F7216"/>
    <w:rsid w:val="0020013A"/>
    <w:rsid w:val="00210743"/>
    <w:rsid w:val="0021241A"/>
    <w:rsid w:val="00215901"/>
    <w:rsid w:val="00216314"/>
    <w:rsid w:val="002169D4"/>
    <w:rsid w:val="002208ED"/>
    <w:rsid w:val="00221AFA"/>
    <w:rsid w:val="00223BCC"/>
    <w:rsid w:val="0022474F"/>
    <w:rsid w:val="00225318"/>
    <w:rsid w:val="00225F63"/>
    <w:rsid w:val="00227762"/>
    <w:rsid w:val="00230071"/>
    <w:rsid w:val="0023111C"/>
    <w:rsid w:val="002325D1"/>
    <w:rsid w:val="00233041"/>
    <w:rsid w:val="002330AF"/>
    <w:rsid w:val="002370D5"/>
    <w:rsid w:val="00240BC9"/>
    <w:rsid w:val="002421BA"/>
    <w:rsid w:val="00247285"/>
    <w:rsid w:val="00247B2F"/>
    <w:rsid w:val="00252D65"/>
    <w:rsid w:val="002532C7"/>
    <w:rsid w:val="00255193"/>
    <w:rsid w:val="0025537E"/>
    <w:rsid w:val="00255C34"/>
    <w:rsid w:val="002568FD"/>
    <w:rsid w:val="00256B5E"/>
    <w:rsid w:val="00256EBF"/>
    <w:rsid w:val="002723BA"/>
    <w:rsid w:val="002736C9"/>
    <w:rsid w:val="00274327"/>
    <w:rsid w:val="00275B6D"/>
    <w:rsid w:val="00281F8B"/>
    <w:rsid w:val="00285E6C"/>
    <w:rsid w:val="00287401"/>
    <w:rsid w:val="00287B30"/>
    <w:rsid w:val="0029047A"/>
    <w:rsid w:val="00291095"/>
    <w:rsid w:val="00292720"/>
    <w:rsid w:val="002932BE"/>
    <w:rsid w:val="00293B87"/>
    <w:rsid w:val="00295676"/>
    <w:rsid w:val="00297663"/>
    <w:rsid w:val="002A6602"/>
    <w:rsid w:val="002A735B"/>
    <w:rsid w:val="002B3458"/>
    <w:rsid w:val="002B4FD9"/>
    <w:rsid w:val="002C0084"/>
    <w:rsid w:val="002D15AA"/>
    <w:rsid w:val="002D24DD"/>
    <w:rsid w:val="002D3ED6"/>
    <w:rsid w:val="002D3F82"/>
    <w:rsid w:val="002D52D6"/>
    <w:rsid w:val="002D5540"/>
    <w:rsid w:val="002D5A10"/>
    <w:rsid w:val="002E192C"/>
    <w:rsid w:val="002E5DFC"/>
    <w:rsid w:val="002F166B"/>
    <w:rsid w:val="002F1B83"/>
    <w:rsid w:val="002F4C7F"/>
    <w:rsid w:val="002F641E"/>
    <w:rsid w:val="002F7D4B"/>
    <w:rsid w:val="003005CB"/>
    <w:rsid w:val="00300CA0"/>
    <w:rsid w:val="003035DE"/>
    <w:rsid w:val="0030433C"/>
    <w:rsid w:val="00304F7B"/>
    <w:rsid w:val="00307141"/>
    <w:rsid w:val="003104CA"/>
    <w:rsid w:val="00313D33"/>
    <w:rsid w:val="00313DD6"/>
    <w:rsid w:val="00315836"/>
    <w:rsid w:val="003164F8"/>
    <w:rsid w:val="00317111"/>
    <w:rsid w:val="00320568"/>
    <w:rsid w:val="00321B8C"/>
    <w:rsid w:val="003233BF"/>
    <w:rsid w:val="00323F50"/>
    <w:rsid w:val="0032405C"/>
    <w:rsid w:val="00326AD9"/>
    <w:rsid w:val="00330162"/>
    <w:rsid w:val="003305BC"/>
    <w:rsid w:val="00330BA5"/>
    <w:rsid w:val="00340171"/>
    <w:rsid w:val="00341944"/>
    <w:rsid w:val="00342529"/>
    <w:rsid w:val="00342D7D"/>
    <w:rsid w:val="00342DA5"/>
    <w:rsid w:val="00342FD6"/>
    <w:rsid w:val="00343E31"/>
    <w:rsid w:val="00345A2A"/>
    <w:rsid w:val="00345DF1"/>
    <w:rsid w:val="003514E7"/>
    <w:rsid w:val="003534FC"/>
    <w:rsid w:val="00354068"/>
    <w:rsid w:val="00356B14"/>
    <w:rsid w:val="00356BC1"/>
    <w:rsid w:val="003605CD"/>
    <w:rsid w:val="00361BD6"/>
    <w:rsid w:val="00361DD5"/>
    <w:rsid w:val="003631DE"/>
    <w:rsid w:val="003633F8"/>
    <w:rsid w:val="003649D1"/>
    <w:rsid w:val="003658E5"/>
    <w:rsid w:val="003662DC"/>
    <w:rsid w:val="0036631A"/>
    <w:rsid w:val="0036657B"/>
    <w:rsid w:val="0037024C"/>
    <w:rsid w:val="00374BB3"/>
    <w:rsid w:val="0037568E"/>
    <w:rsid w:val="0037578D"/>
    <w:rsid w:val="00376838"/>
    <w:rsid w:val="00380D1B"/>
    <w:rsid w:val="00380FED"/>
    <w:rsid w:val="003836FA"/>
    <w:rsid w:val="003837A4"/>
    <w:rsid w:val="00385C61"/>
    <w:rsid w:val="00386F91"/>
    <w:rsid w:val="003921A5"/>
    <w:rsid w:val="00394E45"/>
    <w:rsid w:val="003957F3"/>
    <w:rsid w:val="003966AF"/>
    <w:rsid w:val="00397046"/>
    <w:rsid w:val="00397539"/>
    <w:rsid w:val="00397912"/>
    <w:rsid w:val="003A279E"/>
    <w:rsid w:val="003A3D64"/>
    <w:rsid w:val="003A4C4E"/>
    <w:rsid w:val="003B233A"/>
    <w:rsid w:val="003B438F"/>
    <w:rsid w:val="003C4B18"/>
    <w:rsid w:val="003C591E"/>
    <w:rsid w:val="003C5BEA"/>
    <w:rsid w:val="003D523E"/>
    <w:rsid w:val="003D5C59"/>
    <w:rsid w:val="003D6523"/>
    <w:rsid w:val="003D79B6"/>
    <w:rsid w:val="003D7DB3"/>
    <w:rsid w:val="003E268F"/>
    <w:rsid w:val="003E3ACF"/>
    <w:rsid w:val="003E4F1C"/>
    <w:rsid w:val="003E53B0"/>
    <w:rsid w:val="003E7DCD"/>
    <w:rsid w:val="003F159B"/>
    <w:rsid w:val="003F41FC"/>
    <w:rsid w:val="003F4F20"/>
    <w:rsid w:val="003F6BEA"/>
    <w:rsid w:val="003F6E54"/>
    <w:rsid w:val="0040030F"/>
    <w:rsid w:val="004010E6"/>
    <w:rsid w:val="00404287"/>
    <w:rsid w:val="00404C76"/>
    <w:rsid w:val="0040501B"/>
    <w:rsid w:val="00410C7A"/>
    <w:rsid w:val="0041275C"/>
    <w:rsid w:val="00412D48"/>
    <w:rsid w:val="00412F21"/>
    <w:rsid w:val="00415992"/>
    <w:rsid w:val="004175DC"/>
    <w:rsid w:val="00417D30"/>
    <w:rsid w:val="004204AF"/>
    <w:rsid w:val="00421786"/>
    <w:rsid w:val="00421EC7"/>
    <w:rsid w:val="0042495E"/>
    <w:rsid w:val="004266D7"/>
    <w:rsid w:val="00427E04"/>
    <w:rsid w:val="004327AD"/>
    <w:rsid w:val="00433DCF"/>
    <w:rsid w:val="00434161"/>
    <w:rsid w:val="00434A35"/>
    <w:rsid w:val="00435070"/>
    <w:rsid w:val="00435710"/>
    <w:rsid w:val="00436127"/>
    <w:rsid w:val="00436AB8"/>
    <w:rsid w:val="004379B8"/>
    <w:rsid w:val="00440D04"/>
    <w:rsid w:val="00440E89"/>
    <w:rsid w:val="0044223D"/>
    <w:rsid w:val="00442CDB"/>
    <w:rsid w:val="0044460B"/>
    <w:rsid w:val="00444861"/>
    <w:rsid w:val="0044584E"/>
    <w:rsid w:val="00447737"/>
    <w:rsid w:val="0045004F"/>
    <w:rsid w:val="004509B7"/>
    <w:rsid w:val="00450BF6"/>
    <w:rsid w:val="0045183C"/>
    <w:rsid w:val="004538D3"/>
    <w:rsid w:val="00453C48"/>
    <w:rsid w:val="0046155B"/>
    <w:rsid w:val="00464611"/>
    <w:rsid w:val="0047119B"/>
    <w:rsid w:val="004715F3"/>
    <w:rsid w:val="00471926"/>
    <w:rsid w:val="00474875"/>
    <w:rsid w:val="00474C82"/>
    <w:rsid w:val="00476244"/>
    <w:rsid w:val="00476878"/>
    <w:rsid w:val="00476BBB"/>
    <w:rsid w:val="00480295"/>
    <w:rsid w:val="00482B9A"/>
    <w:rsid w:val="00484E26"/>
    <w:rsid w:val="00485656"/>
    <w:rsid w:val="00486707"/>
    <w:rsid w:val="00486954"/>
    <w:rsid w:val="00486C2E"/>
    <w:rsid w:val="00487075"/>
    <w:rsid w:val="00487313"/>
    <w:rsid w:val="004958BC"/>
    <w:rsid w:val="004A005B"/>
    <w:rsid w:val="004A2D15"/>
    <w:rsid w:val="004A304C"/>
    <w:rsid w:val="004A4BDF"/>
    <w:rsid w:val="004A5071"/>
    <w:rsid w:val="004A73C6"/>
    <w:rsid w:val="004A742F"/>
    <w:rsid w:val="004A763A"/>
    <w:rsid w:val="004B08CE"/>
    <w:rsid w:val="004B32B6"/>
    <w:rsid w:val="004B387C"/>
    <w:rsid w:val="004B45A3"/>
    <w:rsid w:val="004B6F95"/>
    <w:rsid w:val="004B7714"/>
    <w:rsid w:val="004B79F4"/>
    <w:rsid w:val="004C0275"/>
    <w:rsid w:val="004C0D95"/>
    <w:rsid w:val="004C14D4"/>
    <w:rsid w:val="004C1860"/>
    <w:rsid w:val="004C1B56"/>
    <w:rsid w:val="004C3276"/>
    <w:rsid w:val="004C518E"/>
    <w:rsid w:val="004C7022"/>
    <w:rsid w:val="004D0015"/>
    <w:rsid w:val="004D2E84"/>
    <w:rsid w:val="004D3ABC"/>
    <w:rsid w:val="004E2137"/>
    <w:rsid w:val="004E289D"/>
    <w:rsid w:val="004E3EE6"/>
    <w:rsid w:val="004E5DD1"/>
    <w:rsid w:val="004E6109"/>
    <w:rsid w:val="004F0030"/>
    <w:rsid w:val="004F0290"/>
    <w:rsid w:val="004F076A"/>
    <w:rsid w:val="004F0EBF"/>
    <w:rsid w:val="004F5139"/>
    <w:rsid w:val="004F599B"/>
    <w:rsid w:val="004F59DE"/>
    <w:rsid w:val="004F607E"/>
    <w:rsid w:val="004F6764"/>
    <w:rsid w:val="004F791B"/>
    <w:rsid w:val="004F7D5C"/>
    <w:rsid w:val="00501968"/>
    <w:rsid w:val="00502ABF"/>
    <w:rsid w:val="00502BC6"/>
    <w:rsid w:val="0050456E"/>
    <w:rsid w:val="0050486F"/>
    <w:rsid w:val="00504AEE"/>
    <w:rsid w:val="005073FE"/>
    <w:rsid w:val="005077C4"/>
    <w:rsid w:val="0051150A"/>
    <w:rsid w:val="0051193F"/>
    <w:rsid w:val="00511BB5"/>
    <w:rsid w:val="00513A0D"/>
    <w:rsid w:val="00514DDC"/>
    <w:rsid w:val="0051525E"/>
    <w:rsid w:val="005153B5"/>
    <w:rsid w:val="00515C5F"/>
    <w:rsid w:val="00517E0C"/>
    <w:rsid w:val="0052002E"/>
    <w:rsid w:val="00522492"/>
    <w:rsid w:val="005226E9"/>
    <w:rsid w:val="0052631C"/>
    <w:rsid w:val="0052692C"/>
    <w:rsid w:val="00531B43"/>
    <w:rsid w:val="005348C1"/>
    <w:rsid w:val="00534EFA"/>
    <w:rsid w:val="005357EF"/>
    <w:rsid w:val="0054093D"/>
    <w:rsid w:val="0054442D"/>
    <w:rsid w:val="005451FB"/>
    <w:rsid w:val="00550A11"/>
    <w:rsid w:val="00550ABB"/>
    <w:rsid w:val="005518FB"/>
    <w:rsid w:val="005525FB"/>
    <w:rsid w:val="00553F0A"/>
    <w:rsid w:val="00554D84"/>
    <w:rsid w:val="00556A9F"/>
    <w:rsid w:val="005579C3"/>
    <w:rsid w:val="00560C75"/>
    <w:rsid w:val="005616AE"/>
    <w:rsid w:val="00561D64"/>
    <w:rsid w:val="00562B14"/>
    <w:rsid w:val="005638AD"/>
    <w:rsid w:val="00564C4B"/>
    <w:rsid w:val="0056599C"/>
    <w:rsid w:val="00570017"/>
    <w:rsid w:val="0057002E"/>
    <w:rsid w:val="00571BD9"/>
    <w:rsid w:val="00577B89"/>
    <w:rsid w:val="00577D77"/>
    <w:rsid w:val="005805DD"/>
    <w:rsid w:val="005816FA"/>
    <w:rsid w:val="005841B7"/>
    <w:rsid w:val="00584C69"/>
    <w:rsid w:val="00596786"/>
    <w:rsid w:val="0059712F"/>
    <w:rsid w:val="00597701"/>
    <w:rsid w:val="005A05B4"/>
    <w:rsid w:val="005A0641"/>
    <w:rsid w:val="005A06F8"/>
    <w:rsid w:val="005A275A"/>
    <w:rsid w:val="005A471D"/>
    <w:rsid w:val="005A6521"/>
    <w:rsid w:val="005A7CC3"/>
    <w:rsid w:val="005A7DA3"/>
    <w:rsid w:val="005A7DF6"/>
    <w:rsid w:val="005B0350"/>
    <w:rsid w:val="005B2351"/>
    <w:rsid w:val="005B68A7"/>
    <w:rsid w:val="005C1B75"/>
    <w:rsid w:val="005C1BA0"/>
    <w:rsid w:val="005C3812"/>
    <w:rsid w:val="005C734C"/>
    <w:rsid w:val="005C75F7"/>
    <w:rsid w:val="005C7CD2"/>
    <w:rsid w:val="005D27EE"/>
    <w:rsid w:val="005D2FB7"/>
    <w:rsid w:val="005D30FA"/>
    <w:rsid w:val="005D49C8"/>
    <w:rsid w:val="005D5038"/>
    <w:rsid w:val="005D529F"/>
    <w:rsid w:val="005D5E81"/>
    <w:rsid w:val="005D7479"/>
    <w:rsid w:val="005E4BDE"/>
    <w:rsid w:val="005F14AA"/>
    <w:rsid w:val="005F200F"/>
    <w:rsid w:val="005F22BF"/>
    <w:rsid w:val="005F290C"/>
    <w:rsid w:val="005F5001"/>
    <w:rsid w:val="005F53F6"/>
    <w:rsid w:val="005F5E4D"/>
    <w:rsid w:val="005F6C95"/>
    <w:rsid w:val="005F6DF9"/>
    <w:rsid w:val="00600A94"/>
    <w:rsid w:val="006060DE"/>
    <w:rsid w:val="00606198"/>
    <w:rsid w:val="00607419"/>
    <w:rsid w:val="00607CDF"/>
    <w:rsid w:val="00611CB7"/>
    <w:rsid w:val="00611F57"/>
    <w:rsid w:val="006120BE"/>
    <w:rsid w:val="006143A8"/>
    <w:rsid w:val="00614735"/>
    <w:rsid w:val="00616709"/>
    <w:rsid w:val="006204BD"/>
    <w:rsid w:val="00620A57"/>
    <w:rsid w:val="00623D11"/>
    <w:rsid w:val="006269DF"/>
    <w:rsid w:val="00626D39"/>
    <w:rsid w:val="00627938"/>
    <w:rsid w:val="00630F0E"/>
    <w:rsid w:val="006368FB"/>
    <w:rsid w:val="00641596"/>
    <w:rsid w:val="00642AF3"/>
    <w:rsid w:val="00642DF7"/>
    <w:rsid w:val="00644367"/>
    <w:rsid w:val="0064532E"/>
    <w:rsid w:val="00646B7A"/>
    <w:rsid w:val="00654164"/>
    <w:rsid w:val="00662623"/>
    <w:rsid w:val="00665A84"/>
    <w:rsid w:val="00667318"/>
    <w:rsid w:val="006738DC"/>
    <w:rsid w:val="00675158"/>
    <w:rsid w:val="00675AC0"/>
    <w:rsid w:val="00681A74"/>
    <w:rsid w:val="006824C7"/>
    <w:rsid w:val="006835C1"/>
    <w:rsid w:val="0068405F"/>
    <w:rsid w:val="00684F32"/>
    <w:rsid w:val="0068609D"/>
    <w:rsid w:val="006860B4"/>
    <w:rsid w:val="00690156"/>
    <w:rsid w:val="0069076A"/>
    <w:rsid w:val="00690DEB"/>
    <w:rsid w:val="00692106"/>
    <w:rsid w:val="00692F48"/>
    <w:rsid w:val="006956C5"/>
    <w:rsid w:val="00695BA5"/>
    <w:rsid w:val="00696498"/>
    <w:rsid w:val="006965F2"/>
    <w:rsid w:val="006A239F"/>
    <w:rsid w:val="006A6D60"/>
    <w:rsid w:val="006B074B"/>
    <w:rsid w:val="006B07E5"/>
    <w:rsid w:val="006B0C43"/>
    <w:rsid w:val="006B1F50"/>
    <w:rsid w:val="006B2AB0"/>
    <w:rsid w:val="006C23D2"/>
    <w:rsid w:val="006C2AFD"/>
    <w:rsid w:val="006C2C65"/>
    <w:rsid w:val="006C6EE4"/>
    <w:rsid w:val="006C72D9"/>
    <w:rsid w:val="006D1F67"/>
    <w:rsid w:val="006D2954"/>
    <w:rsid w:val="006D4050"/>
    <w:rsid w:val="006D4DC0"/>
    <w:rsid w:val="006D7440"/>
    <w:rsid w:val="006E0633"/>
    <w:rsid w:val="006E26D1"/>
    <w:rsid w:val="006E2CAC"/>
    <w:rsid w:val="006E49FB"/>
    <w:rsid w:val="006F0420"/>
    <w:rsid w:val="006F053E"/>
    <w:rsid w:val="006F2066"/>
    <w:rsid w:val="006F2AE0"/>
    <w:rsid w:val="006F4571"/>
    <w:rsid w:val="006F4B3C"/>
    <w:rsid w:val="006F6248"/>
    <w:rsid w:val="006F7D58"/>
    <w:rsid w:val="00701E0A"/>
    <w:rsid w:val="007037DF"/>
    <w:rsid w:val="00703E1A"/>
    <w:rsid w:val="00704B70"/>
    <w:rsid w:val="007053FD"/>
    <w:rsid w:val="00706A30"/>
    <w:rsid w:val="007115B7"/>
    <w:rsid w:val="00712810"/>
    <w:rsid w:val="00712B71"/>
    <w:rsid w:val="00716D6A"/>
    <w:rsid w:val="00720D51"/>
    <w:rsid w:val="00725179"/>
    <w:rsid w:val="007258F0"/>
    <w:rsid w:val="007269E2"/>
    <w:rsid w:val="00727426"/>
    <w:rsid w:val="00730413"/>
    <w:rsid w:val="00733359"/>
    <w:rsid w:val="007359AD"/>
    <w:rsid w:val="00744DD2"/>
    <w:rsid w:val="007459D9"/>
    <w:rsid w:val="0074631A"/>
    <w:rsid w:val="00746D77"/>
    <w:rsid w:val="0074773B"/>
    <w:rsid w:val="00747FBB"/>
    <w:rsid w:val="00750079"/>
    <w:rsid w:val="00750108"/>
    <w:rsid w:val="007525E1"/>
    <w:rsid w:val="007535F8"/>
    <w:rsid w:val="0075458E"/>
    <w:rsid w:val="0075576B"/>
    <w:rsid w:val="00756EA8"/>
    <w:rsid w:val="00766830"/>
    <w:rsid w:val="00766E27"/>
    <w:rsid w:val="007719A9"/>
    <w:rsid w:val="00772CF4"/>
    <w:rsid w:val="00775FD6"/>
    <w:rsid w:val="00776666"/>
    <w:rsid w:val="00777200"/>
    <w:rsid w:val="007772B6"/>
    <w:rsid w:val="007802C0"/>
    <w:rsid w:val="00782379"/>
    <w:rsid w:val="0078423C"/>
    <w:rsid w:val="00784292"/>
    <w:rsid w:val="00787612"/>
    <w:rsid w:val="007878C8"/>
    <w:rsid w:val="00791A97"/>
    <w:rsid w:val="00792F85"/>
    <w:rsid w:val="00793BD1"/>
    <w:rsid w:val="00793F10"/>
    <w:rsid w:val="00794863"/>
    <w:rsid w:val="007952CC"/>
    <w:rsid w:val="007A025C"/>
    <w:rsid w:val="007A0B48"/>
    <w:rsid w:val="007A5946"/>
    <w:rsid w:val="007A66ED"/>
    <w:rsid w:val="007A6928"/>
    <w:rsid w:val="007B0402"/>
    <w:rsid w:val="007B1331"/>
    <w:rsid w:val="007B1674"/>
    <w:rsid w:val="007B1F27"/>
    <w:rsid w:val="007B464B"/>
    <w:rsid w:val="007B4844"/>
    <w:rsid w:val="007B6EEF"/>
    <w:rsid w:val="007B71A7"/>
    <w:rsid w:val="007B75F6"/>
    <w:rsid w:val="007C2483"/>
    <w:rsid w:val="007C3165"/>
    <w:rsid w:val="007C61E9"/>
    <w:rsid w:val="007D1C5E"/>
    <w:rsid w:val="007D1FD3"/>
    <w:rsid w:val="007D348A"/>
    <w:rsid w:val="007D4CB1"/>
    <w:rsid w:val="007E0A2D"/>
    <w:rsid w:val="007E10D7"/>
    <w:rsid w:val="007E15E4"/>
    <w:rsid w:val="007E3541"/>
    <w:rsid w:val="007E35EE"/>
    <w:rsid w:val="007E56D5"/>
    <w:rsid w:val="007E6C54"/>
    <w:rsid w:val="007E77CC"/>
    <w:rsid w:val="007F2BD6"/>
    <w:rsid w:val="007F4863"/>
    <w:rsid w:val="007F616E"/>
    <w:rsid w:val="007F7B85"/>
    <w:rsid w:val="007F7D00"/>
    <w:rsid w:val="008020D4"/>
    <w:rsid w:val="008032D6"/>
    <w:rsid w:val="0080430E"/>
    <w:rsid w:val="00804FBA"/>
    <w:rsid w:val="0080503D"/>
    <w:rsid w:val="0080720E"/>
    <w:rsid w:val="00807B7F"/>
    <w:rsid w:val="00817EDF"/>
    <w:rsid w:val="008201A4"/>
    <w:rsid w:val="0082063A"/>
    <w:rsid w:val="00821099"/>
    <w:rsid w:val="00822B58"/>
    <w:rsid w:val="00822BC1"/>
    <w:rsid w:val="00823D7F"/>
    <w:rsid w:val="00824EC6"/>
    <w:rsid w:val="00826673"/>
    <w:rsid w:val="00827140"/>
    <w:rsid w:val="00830473"/>
    <w:rsid w:val="00832815"/>
    <w:rsid w:val="008361F8"/>
    <w:rsid w:val="0083663C"/>
    <w:rsid w:val="00837B0D"/>
    <w:rsid w:val="0084011F"/>
    <w:rsid w:val="00840669"/>
    <w:rsid w:val="00840B69"/>
    <w:rsid w:val="00842A9A"/>
    <w:rsid w:val="00844CAB"/>
    <w:rsid w:val="00845003"/>
    <w:rsid w:val="00847C4C"/>
    <w:rsid w:val="008512F2"/>
    <w:rsid w:val="00852064"/>
    <w:rsid w:val="00852542"/>
    <w:rsid w:val="00853733"/>
    <w:rsid w:val="00853D75"/>
    <w:rsid w:val="00856FCF"/>
    <w:rsid w:val="00857339"/>
    <w:rsid w:val="0086558C"/>
    <w:rsid w:val="008655A9"/>
    <w:rsid w:val="00866800"/>
    <w:rsid w:val="00871C0A"/>
    <w:rsid w:val="00875763"/>
    <w:rsid w:val="008760C7"/>
    <w:rsid w:val="0087612C"/>
    <w:rsid w:val="0088446E"/>
    <w:rsid w:val="008854B2"/>
    <w:rsid w:val="008900C9"/>
    <w:rsid w:val="008929D6"/>
    <w:rsid w:val="00895890"/>
    <w:rsid w:val="008A36B6"/>
    <w:rsid w:val="008A7171"/>
    <w:rsid w:val="008B0A55"/>
    <w:rsid w:val="008B0A96"/>
    <w:rsid w:val="008B0AB4"/>
    <w:rsid w:val="008B265F"/>
    <w:rsid w:val="008B269C"/>
    <w:rsid w:val="008B40F8"/>
    <w:rsid w:val="008B5226"/>
    <w:rsid w:val="008B5444"/>
    <w:rsid w:val="008B58BA"/>
    <w:rsid w:val="008B6A88"/>
    <w:rsid w:val="008B777D"/>
    <w:rsid w:val="008C04AB"/>
    <w:rsid w:val="008C1987"/>
    <w:rsid w:val="008C3BC5"/>
    <w:rsid w:val="008C4A40"/>
    <w:rsid w:val="008D1B35"/>
    <w:rsid w:val="008D1BC7"/>
    <w:rsid w:val="008D1D58"/>
    <w:rsid w:val="008D6E0F"/>
    <w:rsid w:val="008D7B8D"/>
    <w:rsid w:val="008E062F"/>
    <w:rsid w:val="008E4190"/>
    <w:rsid w:val="008E50FE"/>
    <w:rsid w:val="008E59F1"/>
    <w:rsid w:val="008E62B0"/>
    <w:rsid w:val="008F296A"/>
    <w:rsid w:val="008F2B47"/>
    <w:rsid w:val="008F33B0"/>
    <w:rsid w:val="008F344B"/>
    <w:rsid w:val="008F710B"/>
    <w:rsid w:val="009002CF"/>
    <w:rsid w:val="009008DF"/>
    <w:rsid w:val="00900EF7"/>
    <w:rsid w:val="0090161E"/>
    <w:rsid w:val="00903C05"/>
    <w:rsid w:val="00905628"/>
    <w:rsid w:val="009065B7"/>
    <w:rsid w:val="00920449"/>
    <w:rsid w:val="00920489"/>
    <w:rsid w:val="00922A34"/>
    <w:rsid w:val="00924CF2"/>
    <w:rsid w:val="009254B5"/>
    <w:rsid w:val="0092563A"/>
    <w:rsid w:val="009264C5"/>
    <w:rsid w:val="009267EB"/>
    <w:rsid w:val="00927B40"/>
    <w:rsid w:val="00933091"/>
    <w:rsid w:val="0093437D"/>
    <w:rsid w:val="009347FA"/>
    <w:rsid w:val="009418DA"/>
    <w:rsid w:val="0094245A"/>
    <w:rsid w:val="00943086"/>
    <w:rsid w:val="00951076"/>
    <w:rsid w:val="00951AC3"/>
    <w:rsid w:val="0095290A"/>
    <w:rsid w:val="0095437B"/>
    <w:rsid w:val="00955AD1"/>
    <w:rsid w:val="00955CFE"/>
    <w:rsid w:val="00955F78"/>
    <w:rsid w:val="009612A8"/>
    <w:rsid w:val="00961F48"/>
    <w:rsid w:val="00961F52"/>
    <w:rsid w:val="0096281F"/>
    <w:rsid w:val="00964EC5"/>
    <w:rsid w:val="00965DCB"/>
    <w:rsid w:val="00965E0A"/>
    <w:rsid w:val="0096688F"/>
    <w:rsid w:val="009715A1"/>
    <w:rsid w:val="00972B8D"/>
    <w:rsid w:val="00972BDF"/>
    <w:rsid w:val="00972D83"/>
    <w:rsid w:val="00973319"/>
    <w:rsid w:val="00973CDF"/>
    <w:rsid w:val="00975C14"/>
    <w:rsid w:val="00976CAA"/>
    <w:rsid w:val="0098075F"/>
    <w:rsid w:val="00982166"/>
    <w:rsid w:val="009844C4"/>
    <w:rsid w:val="009868DE"/>
    <w:rsid w:val="00990C12"/>
    <w:rsid w:val="0099427B"/>
    <w:rsid w:val="00995E98"/>
    <w:rsid w:val="00995F59"/>
    <w:rsid w:val="00997123"/>
    <w:rsid w:val="009979DD"/>
    <w:rsid w:val="009A0493"/>
    <w:rsid w:val="009A255C"/>
    <w:rsid w:val="009A404A"/>
    <w:rsid w:val="009A50CC"/>
    <w:rsid w:val="009A7B21"/>
    <w:rsid w:val="009B02E5"/>
    <w:rsid w:val="009B036D"/>
    <w:rsid w:val="009B0644"/>
    <w:rsid w:val="009B1A2E"/>
    <w:rsid w:val="009B32C4"/>
    <w:rsid w:val="009B447A"/>
    <w:rsid w:val="009B4826"/>
    <w:rsid w:val="009C044A"/>
    <w:rsid w:val="009C174E"/>
    <w:rsid w:val="009C186F"/>
    <w:rsid w:val="009C60BD"/>
    <w:rsid w:val="009D0E9E"/>
    <w:rsid w:val="009D1634"/>
    <w:rsid w:val="009D1D0B"/>
    <w:rsid w:val="009E098D"/>
    <w:rsid w:val="009E1775"/>
    <w:rsid w:val="009E18AB"/>
    <w:rsid w:val="009E27EF"/>
    <w:rsid w:val="009E65A7"/>
    <w:rsid w:val="009F090A"/>
    <w:rsid w:val="009F14F9"/>
    <w:rsid w:val="009F3D3F"/>
    <w:rsid w:val="009F4DBA"/>
    <w:rsid w:val="009F55DE"/>
    <w:rsid w:val="009F71E1"/>
    <w:rsid w:val="00A002CF"/>
    <w:rsid w:val="00A003B2"/>
    <w:rsid w:val="00A041E5"/>
    <w:rsid w:val="00A07B0C"/>
    <w:rsid w:val="00A11020"/>
    <w:rsid w:val="00A11935"/>
    <w:rsid w:val="00A12DB3"/>
    <w:rsid w:val="00A12E33"/>
    <w:rsid w:val="00A15D1C"/>
    <w:rsid w:val="00A17BCC"/>
    <w:rsid w:val="00A204A9"/>
    <w:rsid w:val="00A237E9"/>
    <w:rsid w:val="00A2498D"/>
    <w:rsid w:val="00A2524E"/>
    <w:rsid w:val="00A2606D"/>
    <w:rsid w:val="00A26D14"/>
    <w:rsid w:val="00A316FC"/>
    <w:rsid w:val="00A31B14"/>
    <w:rsid w:val="00A31DB6"/>
    <w:rsid w:val="00A3399A"/>
    <w:rsid w:val="00A3416E"/>
    <w:rsid w:val="00A34708"/>
    <w:rsid w:val="00A37055"/>
    <w:rsid w:val="00A43B85"/>
    <w:rsid w:val="00A46666"/>
    <w:rsid w:val="00A50684"/>
    <w:rsid w:val="00A50F33"/>
    <w:rsid w:val="00A52EA9"/>
    <w:rsid w:val="00A554A3"/>
    <w:rsid w:val="00A55501"/>
    <w:rsid w:val="00A56162"/>
    <w:rsid w:val="00A57354"/>
    <w:rsid w:val="00A5765D"/>
    <w:rsid w:val="00A57B8C"/>
    <w:rsid w:val="00A61E60"/>
    <w:rsid w:val="00A62076"/>
    <w:rsid w:val="00A620B1"/>
    <w:rsid w:val="00A67733"/>
    <w:rsid w:val="00A67949"/>
    <w:rsid w:val="00A67EEB"/>
    <w:rsid w:val="00A67EEC"/>
    <w:rsid w:val="00A72683"/>
    <w:rsid w:val="00A7349D"/>
    <w:rsid w:val="00A73B8D"/>
    <w:rsid w:val="00A73FF6"/>
    <w:rsid w:val="00A76134"/>
    <w:rsid w:val="00A80F6C"/>
    <w:rsid w:val="00A83063"/>
    <w:rsid w:val="00A85051"/>
    <w:rsid w:val="00A877B4"/>
    <w:rsid w:val="00A90778"/>
    <w:rsid w:val="00A93A69"/>
    <w:rsid w:val="00A949C9"/>
    <w:rsid w:val="00A957D1"/>
    <w:rsid w:val="00A97F43"/>
    <w:rsid w:val="00AA3F38"/>
    <w:rsid w:val="00AA425A"/>
    <w:rsid w:val="00AA4A3D"/>
    <w:rsid w:val="00AA7598"/>
    <w:rsid w:val="00AB1868"/>
    <w:rsid w:val="00AB305A"/>
    <w:rsid w:val="00AB3405"/>
    <w:rsid w:val="00AB56C2"/>
    <w:rsid w:val="00AB6931"/>
    <w:rsid w:val="00AC11CE"/>
    <w:rsid w:val="00AC1DD5"/>
    <w:rsid w:val="00AC3D65"/>
    <w:rsid w:val="00AC4405"/>
    <w:rsid w:val="00AC497D"/>
    <w:rsid w:val="00AC4F8E"/>
    <w:rsid w:val="00AC6A36"/>
    <w:rsid w:val="00AD2B59"/>
    <w:rsid w:val="00AD3690"/>
    <w:rsid w:val="00AD4809"/>
    <w:rsid w:val="00AD57E6"/>
    <w:rsid w:val="00AD76D8"/>
    <w:rsid w:val="00AE17B3"/>
    <w:rsid w:val="00AE4E19"/>
    <w:rsid w:val="00AF1659"/>
    <w:rsid w:val="00AF3145"/>
    <w:rsid w:val="00AF39F5"/>
    <w:rsid w:val="00AF4599"/>
    <w:rsid w:val="00AF6362"/>
    <w:rsid w:val="00AF7E1E"/>
    <w:rsid w:val="00B018F4"/>
    <w:rsid w:val="00B0515C"/>
    <w:rsid w:val="00B072F9"/>
    <w:rsid w:val="00B079C3"/>
    <w:rsid w:val="00B07F33"/>
    <w:rsid w:val="00B10249"/>
    <w:rsid w:val="00B129EA"/>
    <w:rsid w:val="00B12CF8"/>
    <w:rsid w:val="00B12F4F"/>
    <w:rsid w:val="00B2122C"/>
    <w:rsid w:val="00B262E2"/>
    <w:rsid w:val="00B3062A"/>
    <w:rsid w:val="00B31C53"/>
    <w:rsid w:val="00B32BF2"/>
    <w:rsid w:val="00B33A2C"/>
    <w:rsid w:val="00B36A44"/>
    <w:rsid w:val="00B4098B"/>
    <w:rsid w:val="00B448E7"/>
    <w:rsid w:val="00B45B26"/>
    <w:rsid w:val="00B46542"/>
    <w:rsid w:val="00B473FA"/>
    <w:rsid w:val="00B5060B"/>
    <w:rsid w:val="00B5130E"/>
    <w:rsid w:val="00B538A9"/>
    <w:rsid w:val="00B55B04"/>
    <w:rsid w:val="00B57CC5"/>
    <w:rsid w:val="00B57D7C"/>
    <w:rsid w:val="00B60E57"/>
    <w:rsid w:val="00B62718"/>
    <w:rsid w:val="00B63CA2"/>
    <w:rsid w:val="00B63FC1"/>
    <w:rsid w:val="00B64C62"/>
    <w:rsid w:val="00B65EB7"/>
    <w:rsid w:val="00B671E4"/>
    <w:rsid w:val="00B715F0"/>
    <w:rsid w:val="00B71E45"/>
    <w:rsid w:val="00B73F25"/>
    <w:rsid w:val="00B7423C"/>
    <w:rsid w:val="00B74468"/>
    <w:rsid w:val="00B74CF1"/>
    <w:rsid w:val="00B76FF6"/>
    <w:rsid w:val="00B77E01"/>
    <w:rsid w:val="00B804FA"/>
    <w:rsid w:val="00B8173A"/>
    <w:rsid w:val="00B81CF2"/>
    <w:rsid w:val="00B828E1"/>
    <w:rsid w:val="00B84183"/>
    <w:rsid w:val="00B848B3"/>
    <w:rsid w:val="00B85228"/>
    <w:rsid w:val="00B861AC"/>
    <w:rsid w:val="00B865A8"/>
    <w:rsid w:val="00B9168D"/>
    <w:rsid w:val="00B95F41"/>
    <w:rsid w:val="00B969D7"/>
    <w:rsid w:val="00B975DF"/>
    <w:rsid w:val="00BA394B"/>
    <w:rsid w:val="00BA40E9"/>
    <w:rsid w:val="00BA46CC"/>
    <w:rsid w:val="00BB03A4"/>
    <w:rsid w:val="00BB1E39"/>
    <w:rsid w:val="00BB268B"/>
    <w:rsid w:val="00BB2BE7"/>
    <w:rsid w:val="00BB3B91"/>
    <w:rsid w:val="00BB3C15"/>
    <w:rsid w:val="00BB3D8E"/>
    <w:rsid w:val="00BB7670"/>
    <w:rsid w:val="00BC1C88"/>
    <w:rsid w:val="00BC29E0"/>
    <w:rsid w:val="00BC346E"/>
    <w:rsid w:val="00BC3641"/>
    <w:rsid w:val="00BC528A"/>
    <w:rsid w:val="00BC61E3"/>
    <w:rsid w:val="00BC6377"/>
    <w:rsid w:val="00BD0E40"/>
    <w:rsid w:val="00BD3969"/>
    <w:rsid w:val="00BD681D"/>
    <w:rsid w:val="00BD7D6A"/>
    <w:rsid w:val="00BE0614"/>
    <w:rsid w:val="00BE07CC"/>
    <w:rsid w:val="00BE1357"/>
    <w:rsid w:val="00BE2D81"/>
    <w:rsid w:val="00BE2E2F"/>
    <w:rsid w:val="00BE2FEF"/>
    <w:rsid w:val="00BE4045"/>
    <w:rsid w:val="00BE4592"/>
    <w:rsid w:val="00BE539B"/>
    <w:rsid w:val="00BF4D14"/>
    <w:rsid w:val="00C004AE"/>
    <w:rsid w:val="00C0241C"/>
    <w:rsid w:val="00C06848"/>
    <w:rsid w:val="00C06968"/>
    <w:rsid w:val="00C11D20"/>
    <w:rsid w:val="00C122DA"/>
    <w:rsid w:val="00C13EC2"/>
    <w:rsid w:val="00C14116"/>
    <w:rsid w:val="00C15590"/>
    <w:rsid w:val="00C161E9"/>
    <w:rsid w:val="00C20F29"/>
    <w:rsid w:val="00C21194"/>
    <w:rsid w:val="00C25613"/>
    <w:rsid w:val="00C26342"/>
    <w:rsid w:val="00C30216"/>
    <w:rsid w:val="00C3157E"/>
    <w:rsid w:val="00C342C0"/>
    <w:rsid w:val="00C3650B"/>
    <w:rsid w:val="00C373F3"/>
    <w:rsid w:val="00C409C0"/>
    <w:rsid w:val="00C41532"/>
    <w:rsid w:val="00C415BA"/>
    <w:rsid w:val="00C43692"/>
    <w:rsid w:val="00C44131"/>
    <w:rsid w:val="00C46EA3"/>
    <w:rsid w:val="00C50177"/>
    <w:rsid w:val="00C50EB4"/>
    <w:rsid w:val="00C52E9E"/>
    <w:rsid w:val="00C5456F"/>
    <w:rsid w:val="00C5544D"/>
    <w:rsid w:val="00C5584A"/>
    <w:rsid w:val="00C55BAA"/>
    <w:rsid w:val="00C56140"/>
    <w:rsid w:val="00C57285"/>
    <w:rsid w:val="00C60B32"/>
    <w:rsid w:val="00C645B8"/>
    <w:rsid w:val="00C64FE9"/>
    <w:rsid w:val="00C653F1"/>
    <w:rsid w:val="00C70B5E"/>
    <w:rsid w:val="00C75D4A"/>
    <w:rsid w:val="00C76AFB"/>
    <w:rsid w:val="00C7704A"/>
    <w:rsid w:val="00C811D5"/>
    <w:rsid w:val="00C846BA"/>
    <w:rsid w:val="00C84F19"/>
    <w:rsid w:val="00C84FA4"/>
    <w:rsid w:val="00C85DB7"/>
    <w:rsid w:val="00C8656E"/>
    <w:rsid w:val="00C90F00"/>
    <w:rsid w:val="00C916D1"/>
    <w:rsid w:val="00C92914"/>
    <w:rsid w:val="00C9514E"/>
    <w:rsid w:val="00CA0101"/>
    <w:rsid w:val="00CA0DC9"/>
    <w:rsid w:val="00CA1F85"/>
    <w:rsid w:val="00CA38FD"/>
    <w:rsid w:val="00CB0CE0"/>
    <w:rsid w:val="00CB1EF5"/>
    <w:rsid w:val="00CB2D17"/>
    <w:rsid w:val="00CB379B"/>
    <w:rsid w:val="00CB386B"/>
    <w:rsid w:val="00CB3D73"/>
    <w:rsid w:val="00CB6650"/>
    <w:rsid w:val="00CC239A"/>
    <w:rsid w:val="00CC357A"/>
    <w:rsid w:val="00CC39AC"/>
    <w:rsid w:val="00CC59C7"/>
    <w:rsid w:val="00CC722B"/>
    <w:rsid w:val="00CC730D"/>
    <w:rsid w:val="00CC7E5E"/>
    <w:rsid w:val="00CD2D6A"/>
    <w:rsid w:val="00CD3888"/>
    <w:rsid w:val="00CD3D6D"/>
    <w:rsid w:val="00CD575C"/>
    <w:rsid w:val="00CD5AA8"/>
    <w:rsid w:val="00CD7268"/>
    <w:rsid w:val="00CD75C8"/>
    <w:rsid w:val="00CD796F"/>
    <w:rsid w:val="00CD7E1F"/>
    <w:rsid w:val="00CE2E8A"/>
    <w:rsid w:val="00CE4093"/>
    <w:rsid w:val="00CE5B6D"/>
    <w:rsid w:val="00CE6760"/>
    <w:rsid w:val="00CF0F28"/>
    <w:rsid w:val="00CF39B3"/>
    <w:rsid w:val="00CF3DBB"/>
    <w:rsid w:val="00CF5E9F"/>
    <w:rsid w:val="00CF67B8"/>
    <w:rsid w:val="00D0096A"/>
    <w:rsid w:val="00D03988"/>
    <w:rsid w:val="00D03B58"/>
    <w:rsid w:val="00D058FA"/>
    <w:rsid w:val="00D059B5"/>
    <w:rsid w:val="00D05B8C"/>
    <w:rsid w:val="00D05DF2"/>
    <w:rsid w:val="00D11EA9"/>
    <w:rsid w:val="00D128BD"/>
    <w:rsid w:val="00D12D97"/>
    <w:rsid w:val="00D14154"/>
    <w:rsid w:val="00D146FF"/>
    <w:rsid w:val="00D15DE5"/>
    <w:rsid w:val="00D16465"/>
    <w:rsid w:val="00D20F83"/>
    <w:rsid w:val="00D2163C"/>
    <w:rsid w:val="00D21AA9"/>
    <w:rsid w:val="00D2615B"/>
    <w:rsid w:val="00D307A1"/>
    <w:rsid w:val="00D33C12"/>
    <w:rsid w:val="00D34E4B"/>
    <w:rsid w:val="00D35064"/>
    <w:rsid w:val="00D415F3"/>
    <w:rsid w:val="00D42470"/>
    <w:rsid w:val="00D455E4"/>
    <w:rsid w:val="00D464E2"/>
    <w:rsid w:val="00D47A9B"/>
    <w:rsid w:val="00D51AF1"/>
    <w:rsid w:val="00D527D8"/>
    <w:rsid w:val="00D532E5"/>
    <w:rsid w:val="00D5455B"/>
    <w:rsid w:val="00D55FED"/>
    <w:rsid w:val="00D57EC4"/>
    <w:rsid w:val="00D6141E"/>
    <w:rsid w:val="00D6388E"/>
    <w:rsid w:val="00D6775D"/>
    <w:rsid w:val="00D67F94"/>
    <w:rsid w:val="00D71A2C"/>
    <w:rsid w:val="00D729E8"/>
    <w:rsid w:val="00D810A4"/>
    <w:rsid w:val="00D814C6"/>
    <w:rsid w:val="00D85D2E"/>
    <w:rsid w:val="00D874C5"/>
    <w:rsid w:val="00D8759C"/>
    <w:rsid w:val="00D87FF7"/>
    <w:rsid w:val="00D9235D"/>
    <w:rsid w:val="00D94397"/>
    <w:rsid w:val="00D95BE2"/>
    <w:rsid w:val="00D95D77"/>
    <w:rsid w:val="00D9606B"/>
    <w:rsid w:val="00DA048A"/>
    <w:rsid w:val="00DA0651"/>
    <w:rsid w:val="00DA0BE1"/>
    <w:rsid w:val="00DA1700"/>
    <w:rsid w:val="00DA22ED"/>
    <w:rsid w:val="00DA2324"/>
    <w:rsid w:val="00DA575A"/>
    <w:rsid w:val="00DA5ACD"/>
    <w:rsid w:val="00DB1542"/>
    <w:rsid w:val="00DB1FCF"/>
    <w:rsid w:val="00DB32E6"/>
    <w:rsid w:val="00DB4348"/>
    <w:rsid w:val="00DB4706"/>
    <w:rsid w:val="00DB56A6"/>
    <w:rsid w:val="00DB5E6F"/>
    <w:rsid w:val="00DB651A"/>
    <w:rsid w:val="00DB716A"/>
    <w:rsid w:val="00DC1C88"/>
    <w:rsid w:val="00DC2AE9"/>
    <w:rsid w:val="00DC3527"/>
    <w:rsid w:val="00DC37B2"/>
    <w:rsid w:val="00DC6DD9"/>
    <w:rsid w:val="00DC72E6"/>
    <w:rsid w:val="00DD026E"/>
    <w:rsid w:val="00DD2791"/>
    <w:rsid w:val="00DD31F2"/>
    <w:rsid w:val="00DD3CEB"/>
    <w:rsid w:val="00DD409D"/>
    <w:rsid w:val="00DD46F7"/>
    <w:rsid w:val="00DD5C33"/>
    <w:rsid w:val="00DD6661"/>
    <w:rsid w:val="00DE2463"/>
    <w:rsid w:val="00DE5BE7"/>
    <w:rsid w:val="00DE6618"/>
    <w:rsid w:val="00DF1CFA"/>
    <w:rsid w:val="00DF41D1"/>
    <w:rsid w:val="00DF47C1"/>
    <w:rsid w:val="00DF48EE"/>
    <w:rsid w:val="00E014D8"/>
    <w:rsid w:val="00E01762"/>
    <w:rsid w:val="00E0235A"/>
    <w:rsid w:val="00E02B5D"/>
    <w:rsid w:val="00E0432D"/>
    <w:rsid w:val="00E0527F"/>
    <w:rsid w:val="00E11070"/>
    <w:rsid w:val="00E11DD4"/>
    <w:rsid w:val="00E12F06"/>
    <w:rsid w:val="00E14A9A"/>
    <w:rsid w:val="00E17476"/>
    <w:rsid w:val="00E202C5"/>
    <w:rsid w:val="00E21AE9"/>
    <w:rsid w:val="00E21DF2"/>
    <w:rsid w:val="00E26609"/>
    <w:rsid w:val="00E276DE"/>
    <w:rsid w:val="00E27C60"/>
    <w:rsid w:val="00E30589"/>
    <w:rsid w:val="00E314E1"/>
    <w:rsid w:val="00E33592"/>
    <w:rsid w:val="00E33B3F"/>
    <w:rsid w:val="00E36632"/>
    <w:rsid w:val="00E36659"/>
    <w:rsid w:val="00E37AF2"/>
    <w:rsid w:val="00E403AC"/>
    <w:rsid w:val="00E42EC1"/>
    <w:rsid w:val="00E42FC1"/>
    <w:rsid w:val="00E43859"/>
    <w:rsid w:val="00E43F6D"/>
    <w:rsid w:val="00E44E91"/>
    <w:rsid w:val="00E45D60"/>
    <w:rsid w:val="00E468AD"/>
    <w:rsid w:val="00E5190C"/>
    <w:rsid w:val="00E51D8B"/>
    <w:rsid w:val="00E52116"/>
    <w:rsid w:val="00E540F8"/>
    <w:rsid w:val="00E5546D"/>
    <w:rsid w:val="00E56278"/>
    <w:rsid w:val="00E56F77"/>
    <w:rsid w:val="00E60149"/>
    <w:rsid w:val="00E60BE9"/>
    <w:rsid w:val="00E61BC9"/>
    <w:rsid w:val="00E61E15"/>
    <w:rsid w:val="00E620F7"/>
    <w:rsid w:val="00E6211F"/>
    <w:rsid w:val="00E626F0"/>
    <w:rsid w:val="00E636C2"/>
    <w:rsid w:val="00E65E31"/>
    <w:rsid w:val="00E664FE"/>
    <w:rsid w:val="00E6776F"/>
    <w:rsid w:val="00E702E1"/>
    <w:rsid w:val="00E71C9A"/>
    <w:rsid w:val="00E758C8"/>
    <w:rsid w:val="00E75960"/>
    <w:rsid w:val="00E776E6"/>
    <w:rsid w:val="00E80B48"/>
    <w:rsid w:val="00E80F02"/>
    <w:rsid w:val="00E83E0E"/>
    <w:rsid w:val="00E83FE9"/>
    <w:rsid w:val="00E84F97"/>
    <w:rsid w:val="00E85555"/>
    <w:rsid w:val="00E87345"/>
    <w:rsid w:val="00E87B35"/>
    <w:rsid w:val="00E87CF9"/>
    <w:rsid w:val="00E91316"/>
    <w:rsid w:val="00E9205F"/>
    <w:rsid w:val="00E94879"/>
    <w:rsid w:val="00E94BB2"/>
    <w:rsid w:val="00E95032"/>
    <w:rsid w:val="00E95694"/>
    <w:rsid w:val="00E9643A"/>
    <w:rsid w:val="00E96D2D"/>
    <w:rsid w:val="00EA2002"/>
    <w:rsid w:val="00EA23E2"/>
    <w:rsid w:val="00EA566B"/>
    <w:rsid w:val="00EA62DF"/>
    <w:rsid w:val="00EA7E2D"/>
    <w:rsid w:val="00EB1729"/>
    <w:rsid w:val="00EB68A7"/>
    <w:rsid w:val="00EC0FD4"/>
    <w:rsid w:val="00EC1137"/>
    <w:rsid w:val="00EC1B21"/>
    <w:rsid w:val="00EC1C16"/>
    <w:rsid w:val="00EC37DC"/>
    <w:rsid w:val="00EC3B58"/>
    <w:rsid w:val="00EC6552"/>
    <w:rsid w:val="00EC76F3"/>
    <w:rsid w:val="00EC7B78"/>
    <w:rsid w:val="00ED0E22"/>
    <w:rsid w:val="00ED176F"/>
    <w:rsid w:val="00ED23ED"/>
    <w:rsid w:val="00ED26EE"/>
    <w:rsid w:val="00ED3D9F"/>
    <w:rsid w:val="00ED525B"/>
    <w:rsid w:val="00ED551A"/>
    <w:rsid w:val="00ED5D4E"/>
    <w:rsid w:val="00ED6E5A"/>
    <w:rsid w:val="00ED6EB1"/>
    <w:rsid w:val="00EE2E97"/>
    <w:rsid w:val="00EE6269"/>
    <w:rsid w:val="00EE663C"/>
    <w:rsid w:val="00EE7530"/>
    <w:rsid w:val="00EE791B"/>
    <w:rsid w:val="00EF29C1"/>
    <w:rsid w:val="00EF4801"/>
    <w:rsid w:val="00EF608F"/>
    <w:rsid w:val="00EF7198"/>
    <w:rsid w:val="00F05FAD"/>
    <w:rsid w:val="00F12336"/>
    <w:rsid w:val="00F1287A"/>
    <w:rsid w:val="00F1340A"/>
    <w:rsid w:val="00F15EC7"/>
    <w:rsid w:val="00F221CC"/>
    <w:rsid w:val="00F23DCE"/>
    <w:rsid w:val="00F24042"/>
    <w:rsid w:val="00F2565A"/>
    <w:rsid w:val="00F25F4C"/>
    <w:rsid w:val="00F26F5B"/>
    <w:rsid w:val="00F30DF6"/>
    <w:rsid w:val="00F311FC"/>
    <w:rsid w:val="00F3169D"/>
    <w:rsid w:val="00F33ECD"/>
    <w:rsid w:val="00F343E1"/>
    <w:rsid w:val="00F358D5"/>
    <w:rsid w:val="00F40F9F"/>
    <w:rsid w:val="00F4106F"/>
    <w:rsid w:val="00F41143"/>
    <w:rsid w:val="00F42029"/>
    <w:rsid w:val="00F423D6"/>
    <w:rsid w:val="00F45ACD"/>
    <w:rsid w:val="00F45E0B"/>
    <w:rsid w:val="00F45EFC"/>
    <w:rsid w:val="00F4758D"/>
    <w:rsid w:val="00F536CB"/>
    <w:rsid w:val="00F53F9A"/>
    <w:rsid w:val="00F553D1"/>
    <w:rsid w:val="00F56036"/>
    <w:rsid w:val="00F56A3B"/>
    <w:rsid w:val="00F60DF4"/>
    <w:rsid w:val="00F60FE1"/>
    <w:rsid w:val="00F65592"/>
    <w:rsid w:val="00F738DC"/>
    <w:rsid w:val="00F73DF1"/>
    <w:rsid w:val="00F77474"/>
    <w:rsid w:val="00F80EB2"/>
    <w:rsid w:val="00F80F4D"/>
    <w:rsid w:val="00F829AC"/>
    <w:rsid w:val="00F82C56"/>
    <w:rsid w:val="00F859EA"/>
    <w:rsid w:val="00F873B0"/>
    <w:rsid w:val="00F925A8"/>
    <w:rsid w:val="00F93963"/>
    <w:rsid w:val="00F93DAE"/>
    <w:rsid w:val="00F9465E"/>
    <w:rsid w:val="00F960DC"/>
    <w:rsid w:val="00F96C63"/>
    <w:rsid w:val="00FA1AD3"/>
    <w:rsid w:val="00FA2F04"/>
    <w:rsid w:val="00FA5889"/>
    <w:rsid w:val="00FB0ACD"/>
    <w:rsid w:val="00FB26C6"/>
    <w:rsid w:val="00FB67E2"/>
    <w:rsid w:val="00FB6E89"/>
    <w:rsid w:val="00FB75E3"/>
    <w:rsid w:val="00FC0DFE"/>
    <w:rsid w:val="00FC1FC2"/>
    <w:rsid w:val="00FC3B82"/>
    <w:rsid w:val="00FC42F8"/>
    <w:rsid w:val="00FC6B9A"/>
    <w:rsid w:val="00FD10F5"/>
    <w:rsid w:val="00FD5659"/>
    <w:rsid w:val="00FD7079"/>
    <w:rsid w:val="00FE1DE5"/>
    <w:rsid w:val="00FE52C2"/>
    <w:rsid w:val="00FE621C"/>
    <w:rsid w:val="00FF2EB4"/>
    <w:rsid w:val="00FF6249"/>
    <w:rsid w:val="00FF7864"/>
    <w:rsid w:val="0356DAED"/>
    <w:rsid w:val="15A2F05B"/>
    <w:rsid w:val="19F9234B"/>
    <w:rsid w:val="265D9333"/>
    <w:rsid w:val="2F7F497A"/>
    <w:rsid w:val="3865ED4A"/>
    <w:rsid w:val="5B8ECF4D"/>
    <w:rsid w:val="6616C206"/>
    <w:rsid w:val="7F51A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778973"/>
  <w15:docId w15:val="{4AE04944-FF72-4DFF-B5A4-8D21003E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55B"/>
    <w:rPr>
      <w:rFonts w:ascii="Tahoma" w:hAnsi="Tahoma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5455B"/>
    <w:pPr>
      <w:tabs>
        <w:tab w:val="center" w:pos="4153"/>
        <w:tab w:val="right" w:pos="8306"/>
      </w:tabs>
    </w:pPr>
    <w:rPr>
      <w:rFonts w:ascii="Arial" w:hAnsi="Arial"/>
      <w:sz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556A9F"/>
    <w:rPr>
      <w:rFonts w:ascii="Tahoma" w:hAnsi="Tahoma" w:cs="Times New Roman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rsid w:val="00D5455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545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56A9F"/>
    <w:rPr>
      <w:rFonts w:ascii="Tahoma" w:hAnsi="Tahoma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3470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99"/>
    <w:semiHidden/>
    <w:rsid w:val="0040501B"/>
    <w:pPr>
      <w:widowControl w:val="0"/>
    </w:pPr>
    <w:rPr>
      <w:rFonts w:ascii="Times New Roman" w:hAnsi="Times New Roman"/>
      <w:bCs/>
    </w:rPr>
  </w:style>
  <w:style w:type="paragraph" w:styleId="BalloonText">
    <w:name w:val="Balloon Text"/>
    <w:basedOn w:val="Normal"/>
    <w:link w:val="BalloonTextChar"/>
    <w:uiPriority w:val="99"/>
    <w:semiHidden/>
    <w:rsid w:val="004327A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327AD"/>
    <w:rPr>
      <w:rFonts w:ascii="Lucida Grande" w:hAnsi="Lucida Grande" w:cs="Lucida Grande"/>
      <w:color w:val="000000"/>
      <w:sz w:val="18"/>
      <w:szCs w:val="18"/>
    </w:rPr>
  </w:style>
  <w:style w:type="paragraph" w:styleId="ListParagraph">
    <w:name w:val="List Paragraph"/>
    <w:basedOn w:val="Normal"/>
    <w:uiPriority w:val="99"/>
    <w:qFormat/>
    <w:rsid w:val="00E620F7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9168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B9168D"/>
    <w:rPr>
      <w:rFonts w:cs="Times New Roman"/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DB651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D415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15F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5F3"/>
    <w:rPr>
      <w:rFonts w:ascii="Tahoma" w:hAnsi="Tahom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15F3"/>
    <w:rPr>
      <w:rFonts w:ascii="Tahoma" w:hAnsi="Tahoma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C653F1"/>
    <w:rPr>
      <w:rFonts w:ascii="Tahoma" w:hAnsi="Tahoma"/>
      <w:color w:val="000000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8B5226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heuer\AppData\Local\Microsoft\Windows\Temporary%20Internet%20Files\Content.Outlook\P63TLAO6\QMSF-1194-2F%20Rev%203%20Design%20Controls%20Verification%202014Feb20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66ACF-461E-4691-ADA3-7CB0823B5CE1}"/>
      </w:docPartPr>
      <w:docPartBody>
        <w:p w:rsidR="00E70652" w:rsidRDefault="00E70652">
          <w:r w:rsidRPr="004E436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ahoma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52"/>
    <w:rsid w:val="00111BB7"/>
    <w:rsid w:val="00E7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65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e875b9-4955-45df-ba9c-e7f5d59eaf93" xsi:nil="true"/>
    <lcf76f155ced4ddcb4097134ff3c332f xmlns="6c2e2ed4-b81f-44f5-b70d-9ad75562155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F00AAA685F74AAE00C3616F552A8C" ma:contentTypeVersion="13" ma:contentTypeDescription="Create a new document." ma:contentTypeScope="" ma:versionID="59034ed1b80ba0da2ae46d072df74ccf">
  <xsd:schema xmlns:xsd="http://www.w3.org/2001/XMLSchema" xmlns:xs="http://www.w3.org/2001/XMLSchema" xmlns:p="http://schemas.microsoft.com/office/2006/metadata/properties" xmlns:ns2="6c2e2ed4-b81f-44f5-b70d-9ad755621558" xmlns:ns3="9ae875b9-4955-45df-ba9c-e7f5d59eaf93" targetNamespace="http://schemas.microsoft.com/office/2006/metadata/properties" ma:root="true" ma:fieldsID="9908baf603008c49cc2372216eb17b95" ns2:_="" ns3:_="">
    <xsd:import namespace="6c2e2ed4-b81f-44f5-b70d-9ad755621558"/>
    <xsd:import namespace="9ae875b9-4955-45df-ba9c-e7f5d59ea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e2ed4-b81f-44f5-b70d-9ad755621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e969a62-ed5a-4438-ac44-572f5d4bc4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875b9-4955-45df-ba9c-e7f5d59eaf9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f7ab393-46fc-4e9b-9b26-a6532d601442}" ma:internalName="TaxCatchAll" ma:showField="CatchAllData" ma:web="9ae875b9-4955-45df-ba9c-e7f5d59ea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F71FEE-1721-4F37-AA74-704BEDA0E8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EA03CE-8EDE-4BF2-B4B8-6FB5F6C41607}">
  <ds:schemaRefs>
    <ds:schemaRef ds:uri="http://schemas.microsoft.com/office/2006/metadata/properties"/>
    <ds:schemaRef ds:uri="http://schemas.microsoft.com/office/infopath/2007/PartnerControls"/>
    <ds:schemaRef ds:uri="9ae875b9-4955-45df-ba9c-e7f5d59eaf93"/>
    <ds:schemaRef ds:uri="6c2e2ed4-b81f-44f5-b70d-9ad755621558"/>
  </ds:schemaRefs>
</ds:datastoreItem>
</file>

<file path=customXml/itemProps3.xml><?xml version="1.0" encoding="utf-8"?>
<ds:datastoreItem xmlns:ds="http://schemas.openxmlformats.org/officeDocument/2006/customXml" ds:itemID="{944AC81A-0FFD-4421-A9E5-4EBAF9EC1F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4AECE7-3BE9-4EEA-A221-2B5EA616AA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2e2ed4-b81f-44f5-b70d-9ad755621558"/>
    <ds:schemaRef ds:uri="9ae875b9-4955-45df-ba9c-e7f5d59ea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QMSF-1194-2F Rev 3 Design Controls Verification 2014Feb20</Template>
  <TotalTime>4</TotalTime>
  <Pages>2</Pages>
  <Words>433</Words>
  <Characters>2617</Characters>
  <Application>Microsoft Office Word</Application>
  <DocSecurity>0</DocSecurity>
  <Lines>186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QMSF-1400-8 OsteoFab Custom Device Design Review and Transfer</vt:lpstr>
    </vt:vector>
  </TitlesOfParts>
  <Company>opm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QMSF-1400-8 OsteoFab Custom Device Design Review and Transfer</dc:title>
  <dc:subject/>
  <dc:creator>Jim Porteus</dc:creator>
  <cp:keywords/>
  <dc:description/>
  <cp:lastModifiedBy>Lexie Chabot</cp:lastModifiedBy>
  <cp:revision>5</cp:revision>
  <cp:lastPrinted>2023-08-17T17:56:00Z</cp:lastPrinted>
  <dcterms:created xsi:type="dcterms:W3CDTF">2025-02-24T18:32:00Z</dcterms:created>
  <dcterms:modified xsi:type="dcterms:W3CDTF">2026-02-06T22:11:00Z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0x010100B56F00AAA685F74AAE00C3616F552A8C</vt:lpwstr>
  </property>
  <property fmtid="{D5CDD505-2E9C-101B-9397-08002B2CF9AE}" pid="3" name="MediaServiceImageTags">
    <vt:lpwstr/>
  </property>
</Properties>
</file>